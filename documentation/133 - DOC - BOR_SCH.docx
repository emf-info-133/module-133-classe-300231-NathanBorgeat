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44D31" w14:textId="307925B0" w:rsidR="00DD2C33" w:rsidRPr="00992ADF" w:rsidRDefault="008D6FED" w:rsidP="00DD2C33">
      <w:pPr>
        <w:pStyle w:val="Titreprincipal"/>
      </w:pPr>
      <w:r>
        <w:t>133</w:t>
      </w:r>
      <w:r w:rsidR="00E15296">
        <w:t xml:space="preserve"> – </w:t>
      </w:r>
      <w:r w:rsidR="000D06A8" w:rsidRPr="000D06A8">
        <w:rPr>
          <w:lang w:val="fr-FR"/>
        </w:rPr>
        <w:t>Développer des applications WEB</w:t>
      </w:r>
    </w:p>
    <w:p w14:paraId="1731F153" w14:textId="58158D5E" w:rsidR="00DD2C33" w:rsidRPr="00992ADF" w:rsidRDefault="008D6FED" w:rsidP="00DD2C33">
      <w:pPr>
        <w:pStyle w:val="Titresecondaire"/>
      </w:pPr>
      <w:r>
        <w:t>Documentation</w:t>
      </w:r>
    </w:p>
    <w:p w14:paraId="7203AA2F" w14:textId="72CC4C72" w:rsidR="00DD2C33" w:rsidRDefault="00DD2C33" w:rsidP="00DD2C33">
      <w:pPr>
        <w:pStyle w:val="Titreversion"/>
      </w:pPr>
      <w:r w:rsidRPr="00992ADF">
        <w:t xml:space="preserve">Version 1 du </w:t>
      </w:r>
      <w:r>
        <w:fldChar w:fldCharType="begin"/>
      </w:r>
      <w:r>
        <w:instrText xml:space="preserve"> SAVEDATE  \@ "dd.MM.yyyy"  \* MERGEFORMAT </w:instrText>
      </w:r>
      <w:r>
        <w:fldChar w:fldCharType="separate"/>
      </w:r>
      <w:r w:rsidR="00E85395">
        <w:rPr>
          <w:noProof/>
        </w:rPr>
        <w:t>31.03.2025</w:t>
      </w:r>
      <w:r>
        <w:fldChar w:fldCharType="end"/>
      </w:r>
    </w:p>
    <w:p w14:paraId="11A4B8C9" w14:textId="77777777" w:rsidR="00DD2C33" w:rsidRPr="00992ADF" w:rsidRDefault="00DD2C33" w:rsidP="00DD2C33">
      <w:pPr>
        <w:pStyle w:val="Titreversion"/>
      </w:pPr>
      <w:r>
        <w:t xml:space="preserve">Créé le </w:t>
      </w:r>
      <w:r>
        <w:fldChar w:fldCharType="begin"/>
      </w:r>
      <w:r>
        <w:instrText xml:space="preserve"> CREATEDATE  \@ "dd.MM.yyyy"  \* MERGEFORMAT </w:instrText>
      </w:r>
      <w:r>
        <w:fldChar w:fldCharType="separate"/>
      </w:r>
      <w:r w:rsidR="008D6FED">
        <w:rPr>
          <w:noProof/>
        </w:rPr>
        <w:t>24.03.2025</w:t>
      </w:r>
      <w:r>
        <w:fldChar w:fldCharType="end"/>
      </w:r>
    </w:p>
    <w:p w14:paraId="7751C1DF" w14:textId="63B6C193" w:rsidR="00DD2C33" w:rsidRPr="00992ADF" w:rsidRDefault="00DD2C33" w:rsidP="00DD2C33">
      <w:pPr>
        <w:pStyle w:val="Titreauteur"/>
      </w:pPr>
      <w:proofErr w:type="spellStart"/>
      <w:r>
        <w:t>Borgeat</w:t>
      </w:r>
      <w:proofErr w:type="spellEnd"/>
      <w:r>
        <w:t xml:space="preserve"> Nathan</w:t>
      </w:r>
      <w:r w:rsidR="008D6FED">
        <w:t>, Schmitt Maxime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204"/>
      </w:tblGrid>
      <w:tr w:rsidR="00DD2C33" w:rsidRPr="00992ADF" w14:paraId="77AD4715" w14:textId="77777777" w:rsidTr="003F3C49">
        <w:tc>
          <w:tcPr>
            <w:tcW w:w="4747" w:type="dxa"/>
            <w:vAlign w:val="center"/>
          </w:tcPr>
          <w:p w14:paraId="16877376" w14:textId="77777777" w:rsidR="00DD2C33" w:rsidRPr="00992ADF" w:rsidRDefault="00DD2C33" w:rsidP="003F3C49">
            <w:r w:rsidRPr="00992ADF">
              <w:rPr>
                <w:noProof/>
              </w:rPr>
              <w:drawing>
                <wp:inline distT="0" distB="0" distL="0" distR="0" wp14:anchorId="16ED978C" wp14:editId="33DB9D7E">
                  <wp:extent cx="2946238" cy="1657986"/>
                  <wp:effectExtent l="0" t="0" r="6985" b="0"/>
                  <wp:docPr id="4" name="Image 4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text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238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5653BA0" w14:textId="0B6A5D46" w:rsidR="00DD2C33" w:rsidRPr="00992ADF" w:rsidRDefault="00DD2C33" w:rsidP="003F3C49">
            <w:r w:rsidRPr="00992ADF">
              <w:t xml:space="preserve">Module du </w:t>
            </w:r>
            <w:r w:rsidR="008D6FED">
              <w:t>17.03.2025</w:t>
            </w:r>
            <w:r w:rsidR="00E15296">
              <w:t xml:space="preserve"> </w:t>
            </w:r>
            <w:r w:rsidRPr="00992ADF">
              <w:t xml:space="preserve">au </w:t>
            </w:r>
            <w:r w:rsidR="008D6FED">
              <w:t>15.04.2025</w:t>
            </w:r>
          </w:p>
        </w:tc>
      </w:tr>
    </w:tbl>
    <w:p w14:paraId="4D8CE84A" w14:textId="77777777" w:rsidR="00DD2C33" w:rsidRPr="003C713A" w:rsidRDefault="00DD2C33" w:rsidP="003C713A">
      <w:r>
        <w:br w:type="page"/>
      </w:r>
    </w:p>
    <w:p w14:paraId="31B83BDF" w14:textId="77777777" w:rsidR="00246AF5" w:rsidRDefault="00246AF5" w:rsidP="00AE0091">
      <w:pPr>
        <w:pStyle w:val="txtGauche"/>
      </w:pPr>
    </w:p>
    <w:p w14:paraId="03DD9D74" w14:textId="77777777" w:rsidR="00246AF5" w:rsidRDefault="00246AF5" w:rsidP="00AE0091">
      <w:pPr>
        <w:pStyle w:val="txtGauche"/>
        <w:sectPr w:rsidR="00246AF5" w:rsidSect="00C70223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44546A" w:themeColor="text2"/>
            <w:bottom w:val="single" w:sz="12" w:space="24" w:color="44546A" w:themeColor="text2"/>
          </w:pgBorders>
          <w:cols w:space="708"/>
          <w:docGrid w:linePitch="360"/>
        </w:sectPr>
      </w:pPr>
    </w:p>
    <w:p w14:paraId="25DF2A2C" w14:textId="0C7F8329" w:rsidR="005F4060" w:rsidRDefault="003C713A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r>
        <w:rPr>
          <w:sz w:val="44"/>
          <w:szCs w:val="44"/>
        </w:rPr>
        <w:lastRenderedPageBreak/>
        <w:fldChar w:fldCharType="begin"/>
      </w:r>
      <w:r>
        <w:rPr>
          <w:sz w:val="44"/>
          <w:szCs w:val="44"/>
        </w:rPr>
        <w:instrText xml:space="preserve"> TOC \o "1-4" \h \z \u </w:instrText>
      </w:r>
      <w:r>
        <w:rPr>
          <w:sz w:val="44"/>
          <w:szCs w:val="44"/>
        </w:rPr>
        <w:fldChar w:fldCharType="separate"/>
      </w:r>
      <w:hyperlink w:anchor="_Toc194399178" w:history="1">
        <w:r w:rsidR="005F4060" w:rsidRPr="00CF24E8">
          <w:rPr>
            <w:rStyle w:val="Lienhypertexte"/>
            <w:noProof/>
          </w:rPr>
          <w:t>1</w:t>
        </w:r>
        <w:r w:rsidR="005F4060"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="005F4060" w:rsidRPr="00CF24E8">
          <w:rPr>
            <w:rStyle w:val="Lienhypertexte"/>
            <w:noProof/>
          </w:rPr>
          <w:t>Introduction et contexte du project</w:t>
        </w:r>
        <w:r w:rsidR="005F4060">
          <w:rPr>
            <w:noProof/>
            <w:webHidden/>
          </w:rPr>
          <w:tab/>
        </w:r>
        <w:r w:rsidR="005F4060">
          <w:rPr>
            <w:noProof/>
            <w:webHidden/>
          </w:rPr>
          <w:fldChar w:fldCharType="begin"/>
        </w:r>
        <w:r w:rsidR="005F4060">
          <w:rPr>
            <w:noProof/>
            <w:webHidden/>
          </w:rPr>
          <w:instrText xml:space="preserve"> PAGEREF _Toc194399178 \h </w:instrText>
        </w:r>
        <w:r w:rsidR="005F4060">
          <w:rPr>
            <w:noProof/>
            <w:webHidden/>
          </w:rPr>
        </w:r>
        <w:r w:rsidR="005F4060">
          <w:rPr>
            <w:noProof/>
            <w:webHidden/>
          </w:rPr>
          <w:fldChar w:fldCharType="separate"/>
        </w:r>
        <w:r w:rsidR="005F4060">
          <w:rPr>
            <w:noProof/>
            <w:webHidden/>
          </w:rPr>
          <w:t>5</w:t>
        </w:r>
        <w:r w:rsidR="005F4060">
          <w:rPr>
            <w:noProof/>
            <w:webHidden/>
          </w:rPr>
          <w:fldChar w:fldCharType="end"/>
        </w:r>
      </w:hyperlink>
    </w:p>
    <w:p w14:paraId="7D61A44F" w14:textId="58861F2D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79" w:history="1">
        <w:r w:rsidRPr="00CF24E8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E97219" w14:textId="73B9E700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0" w:history="1">
        <w:r w:rsidRPr="00CF24E8">
          <w:rPr>
            <w:rStyle w:val="Lienhypertexte"/>
            <w:noProof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  <w:lang w:val="en-GB"/>
          </w:rPr>
          <w:t>Use case client et use case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CAE541" w14:textId="25DE7AEA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1" w:history="1">
        <w:r w:rsidRPr="00CF24E8">
          <w:rPr>
            <w:rStyle w:val="Lienhypertexte"/>
            <w:noProof/>
            <w:lang w:val="en-GB"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  <w:lang w:val="en-GB"/>
          </w:rPr>
          <w:t>Use case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C99C9F" w14:textId="59E2884E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2" w:history="1">
        <w:r w:rsidRPr="00CF24E8">
          <w:rPr>
            <w:rStyle w:val="Lienhypertexte"/>
            <w:noProof/>
            <w:lang w:val="en-GB"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  <w:lang w:val="en-GB"/>
          </w:rPr>
          <w:t>Use case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8A4779" w14:textId="11A6267C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3" w:history="1">
        <w:r w:rsidRPr="00CF24E8">
          <w:rPr>
            <w:rStyle w:val="Lienhypertexte"/>
            <w:noProof/>
            <w:lang w:val="en-GB"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  <w:lang w:val="en-GB"/>
          </w:rPr>
          <w:t>Use case APIGateway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E499E9" w14:textId="4601A560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4" w:history="1">
        <w:r w:rsidRPr="00CF24E8">
          <w:rPr>
            <w:rStyle w:val="Lienhypertexte"/>
            <w:noProof/>
            <w:lang w:val="en-GB"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  <w:lang w:val="en-GB"/>
          </w:rPr>
          <w:t>Use case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F17F3F" w14:textId="124FB1CF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5" w:history="1">
        <w:r w:rsidRPr="00CF24E8">
          <w:rPr>
            <w:rStyle w:val="Lienhypertexte"/>
            <w:noProof/>
            <w:lang w:val="en-GB"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  <w:lang w:val="en-GB"/>
          </w:rPr>
          <w:t>Use case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AB7A9E" w14:textId="03981FEB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6" w:history="1">
        <w:r w:rsidRPr="00CF24E8">
          <w:rPr>
            <w:rStyle w:val="Lienhypertexte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Diagrammes d’activité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8BB400" w14:textId="285FD638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7" w:history="1">
        <w:r w:rsidRPr="00CF24E8">
          <w:rPr>
            <w:rStyle w:val="Lienhypertexte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d’activité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852B1C" w14:textId="4EF754A5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8" w:history="1">
        <w:r w:rsidRPr="00CF24E8">
          <w:rPr>
            <w:rStyle w:val="Lienhypertexte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d’activité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D3931D" w14:textId="3FFF66AE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89" w:history="1">
        <w:r w:rsidRPr="00CF24E8">
          <w:rPr>
            <w:rStyle w:val="Lienhypertexte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Maquettes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BF6D04" w14:textId="59FF7C1F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0" w:history="1">
        <w:r w:rsidRPr="00CF24E8">
          <w:rPr>
            <w:rStyle w:val="Lienhypertexte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Maquette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C6161B" w14:textId="32C9867E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1" w:history="1">
        <w:r w:rsidRPr="00CF24E8">
          <w:rPr>
            <w:rStyle w:val="Lienhypertexte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Maquette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4AFA20" w14:textId="7FABF617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2" w:history="1">
        <w:r w:rsidRPr="00CF24E8">
          <w:rPr>
            <w:rStyle w:val="Lienhypertexte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Diagrammes de séquence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6A822F" w14:textId="2C1BFE22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3" w:history="1">
        <w:r w:rsidRPr="00CF24E8">
          <w:rPr>
            <w:rStyle w:val="Lienhypertext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séquence système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10EF68" w14:textId="09A346ED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4" w:history="1">
        <w:r w:rsidRPr="00CF24E8">
          <w:rPr>
            <w:rStyle w:val="Lienhypertext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séquence système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BD5AAD" w14:textId="264EE821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5" w:history="1">
        <w:r w:rsidRPr="00CF24E8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4C55EC" w14:textId="49BCA261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6" w:history="1">
        <w:r w:rsidRPr="00CF24E8">
          <w:rPr>
            <w:rStyle w:val="Lienhypertexte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Diagrammes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89059D" w14:textId="7536EABE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7" w:history="1">
        <w:r w:rsidRPr="00CF24E8">
          <w:rPr>
            <w:rStyle w:val="Lienhypertexte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classes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A951CB" w14:textId="5FC8A3E0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8" w:history="1">
        <w:r w:rsidRPr="00CF24E8">
          <w:rPr>
            <w:rStyle w:val="Lienhypertexte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classes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B3B8F5" w14:textId="4EB2DFBA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199" w:history="1">
        <w:r w:rsidRPr="00CF24E8">
          <w:rPr>
            <w:rStyle w:val="Lienhypertexte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classes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CB4B2C" w14:textId="697A508E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0" w:history="1">
        <w:r w:rsidRPr="00CF24E8">
          <w:rPr>
            <w:rStyle w:val="Lienhypertexte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classes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0FAB5B" w14:textId="3FBC8098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1" w:history="1">
        <w:r w:rsidRPr="00CF24E8">
          <w:rPr>
            <w:rStyle w:val="Lienhypertexte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classes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2D89C4" w14:textId="728E7C39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2" w:history="1">
        <w:r w:rsidRPr="00CF24E8">
          <w:rPr>
            <w:rStyle w:val="Lienhypertexte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Diagrammes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0AF786" w14:textId="4069F351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3" w:history="1">
        <w:r w:rsidRPr="00CF24E8">
          <w:rPr>
            <w:rStyle w:val="Lienhypertexte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navigation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C6A8EB" w14:textId="2684CC5A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4" w:history="1">
        <w:r w:rsidRPr="00CF24E8">
          <w:rPr>
            <w:rStyle w:val="Lienhypertexte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Diagramme de navigation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4B2605" w14:textId="33CC4CDC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5" w:history="1">
        <w:r w:rsidRPr="00CF24E8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Bases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FE882D" w14:textId="2ACDC008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6" w:history="1">
        <w:r w:rsidRPr="00CF24E8">
          <w:rPr>
            <w:rStyle w:val="Lienhypertexte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Schémas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BAF1A6" w14:textId="4E533CFB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7" w:history="1">
        <w:r w:rsidRPr="00CF24E8">
          <w:rPr>
            <w:rStyle w:val="Lienhypertexte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Schéma ER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D55C33" w14:textId="3EA23553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8" w:history="1">
        <w:r w:rsidRPr="00CF24E8">
          <w:rPr>
            <w:rStyle w:val="Lienhypertexte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Schémas relationnels (MySQL)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3EE3C6" w14:textId="1A965513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09" w:history="1">
        <w:r w:rsidRPr="00CF24E8">
          <w:rPr>
            <w:rStyle w:val="Lienhypertexte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Schéma relationnel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B4F534" w14:textId="4A8810C7" w:rsidR="005F4060" w:rsidRDefault="005F406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0" w:history="1">
        <w:r w:rsidRPr="00CF24E8">
          <w:rPr>
            <w:rStyle w:val="Lienhypertexte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Schéma relationnel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2F904E" w14:textId="355B8D35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1" w:history="1">
        <w:r w:rsidRPr="00CF24E8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Implémentation des applications &lt;User&gt; et &lt;Admin&gt;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BFAD97" w14:textId="55E934C9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2" w:history="1">
        <w:r w:rsidRPr="00CF24E8">
          <w:rPr>
            <w:rStyle w:val="Lienhypertexte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Une descente de code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736EF7" w14:textId="044939F8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3" w:history="1">
        <w:r w:rsidRPr="00CF24E8">
          <w:rPr>
            <w:rStyle w:val="Lienhypertexte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Une descente de code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74F643" w14:textId="28AD302E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4" w:history="1">
        <w:r w:rsidRPr="00CF24E8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Implémentation de l'application &lt;API Gateway&gt;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183DFC" w14:textId="1A91ECE1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5" w:history="1">
        <w:r w:rsidRPr="00CF24E8">
          <w:rPr>
            <w:rStyle w:val="Lienhypertexte"/>
            <w:noProof/>
          </w:rPr>
          <w:t>6.1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Une descente de code APIGateway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0EB7A0" w14:textId="35D8CA78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6" w:history="1">
        <w:r w:rsidRPr="00CF24E8">
          <w:rPr>
            <w:rStyle w:val="Lienhypertexte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Implémentation des applications &lt;REST user&gt; et &lt;REST admin&gt;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A74F1C" w14:textId="32CB5B02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7" w:history="1">
        <w:r w:rsidRPr="00CF24E8">
          <w:rPr>
            <w:rStyle w:val="Lienhypertexte"/>
            <w:noProof/>
          </w:rPr>
          <w:t>7.1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Une descente de code de l'API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92EB26" w14:textId="77A8FC95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8" w:history="1">
        <w:r w:rsidRPr="00CF24E8">
          <w:rPr>
            <w:rStyle w:val="Lienhypertexte"/>
            <w:noProof/>
          </w:rPr>
          <w:t>7.2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Une descente de code de l'API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E53BB97" w14:textId="4C2F4EEE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19" w:history="1">
        <w:r w:rsidRPr="00CF24E8">
          <w:rPr>
            <w:rStyle w:val="Lienhypertexte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Hébergement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505ED5" w14:textId="5B1D32B5" w:rsidR="005F4060" w:rsidRDefault="005F4060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20" w:history="1">
        <w:r w:rsidRPr="00CF24E8">
          <w:rPr>
            <w:rStyle w:val="Lienhypertexte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Installation du projet complet avec les 5 applications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52D616" w14:textId="6CEA9A0E" w:rsidR="005F4060" w:rsidRDefault="005F4060">
      <w:pPr>
        <w:pStyle w:val="TM1"/>
        <w:tabs>
          <w:tab w:val="left" w:pos="658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21" w:history="1">
        <w:r w:rsidRPr="00CF24E8">
          <w:rPr>
            <w:rStyle w:val="Lienhypertexte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Outils, langages (versions, définitions, installations)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EBF97D" w14:textId="4C4EE501" w:rsidR="005F4060" w:rsidRDefault="005F4060">
      <w:pPr>
        <w:pStyle w:val="TM1"/>
        <w:tabs>
          <w:tab w:val="left" w:pos="658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22" w:history="1">
        <w:r w:rsidRPr="00CF24E8">
          <w:rPr>
            <w:rStyle w:val="Lienhypertexte"/>
            <w:noProof/>
          </w:rPr>
          <w:t>11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Tests de fonctionnement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CEEEAE" w14:textId="0CE962F9" w:rsidR="005F4060" w:rsidRDefault="005F4060">
      <w:pPr>
        <w:pStyle w:val="TM1"/>
        <w:tabs>
          <w:tab w:val="left" w:pos="658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23" w:history="1">
        <w:r w:rsidRPr="00CF24E8">
          <w:rPr>
            <w:rStyle w:val="Lienhypertexte"/>
            <w:noProof/>
          </w:rPr>
          <w:t>12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Auto-évaluations et 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7A73A83" w14:textId="7E34F4D1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24" w:history="1">
        <w:r w:rsidRPr="00CF24E8">
          <w:rPr>
            <w:rStyle w:val="Lienhypertexte"/>
            <w:noProof/>
          </w:rPr>
          <w:t>12.1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Auto-évaluation et conclusion de Nathan Borgeat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7CA15D" w14:textId="5F8AC3E5" w:rsidR="005F4060" w:rsidRDefault="005F4060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99225" w:history="1">
        <w:r w:rsidRPr="00CF24E8">
          <w:rPr>
            <w:rStyle w:val="Lienhypertexte"/>
            <w:noProof/>
          </w:rPr>
          <w:t>12.2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F24E8">
          <w:rPr>
            <w:rStyle w:val="Lienhypertexte"/>
            <w:noProof/>
          </w:rPr>
          <w:t>Auto-évaluation et conclusion de Maxime Schmitt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_Toc194399225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C1086A" w14:textId="59473B3C" w:rsidR="008B6C3F" w:rsidRDefault="003C713A" w:rsidP="00C16DA1">
      <w:pPr>
        <w:sectPr w:rsidR="008B6C3F" w:rsidSect="00070FA4">
          <w:headerReference w:type="default" r:id="rId13"/>
          <w:footerReference w:type="default" r:id="rId14"/>
          <w:footerReference w:type="first" r:id="rId15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44546A" w:themeColor="text2"/>
            <w:bottom w:val="single" w:sz="12" w:space="24" w:color="44546A" w:themeColor="text2"/>
          </w:pgBorders>
          <w:cols w:space="708"/>
          <w:docGrid w:linePitch="360"/>
        </w:sectPr>
      </w:pPr>
      <w:r>
        <w:fldChar w:fldCharType="end"/>
      </w:r>
    </w:p>
    <w:p w14:paraId="33A47336" w14:textId="083A84CB" w:rsidR="008D6FED" w:rsidRDefault="008D6FED" w:rsidP="00EF0C53">
      <w:pPr>
        <w:pStyle w:val="Titre1"/>
      </w:pPr>
      <w:bookmarkStart w:id="0" w:name="_Toc194399178"/>
      <w:r w:rsidRPr="00EF0C53">
        <w:lastRenderedPageBreak/>
        <w:t xml:space="preserve">Introduction et contexte du </w:t>
      </w:r>
      <w:proofErr w:type="spellStart"/>
      <w:r w:rsidRPr="00EF0C53">
        <w:t>project</w:t>
      </w:r>
      <w:bookmarkEnd w:id="0"/>
      <w:proofErr w:type="spellEnd"/>
    </w:p>
    <w:p w14:paraId="02DF3C60" w14:textId="041E4F54" w:rsidR="00F90D06" w:rsidRDefault="0022030B" w:rsidP="00F90D06">
      <w:pPr>
        <w:pStyle w:val="txtJustifi"/>
        <w:rPr>
          <w:lang w:eastAsia="en-US"/>
        </w:rPr>
      </w:pPr>
      <w:r>
        <w:rPr>
          <w:lang w:eastAsia="en-US"/>
        </w:rPr>
        <w:t>Voici le contenu du module</w:t>
      </w:r>
      <w:r w:rsidR="00984DA3">
        <w:rPr>
          <w:lang w:eastAsia="en-US"/>
        </w:rPr>
        <w:t> :</w:t>
      </w:r>
    </w:p>
    <w:p w14:paraId="7CC9DF2B" w14:textId="0BFE4A3D" w:rsidR="00166D16" w:rsidRDefault="00166D16" w:rsidP="00F90D06">
      <w:pPr>
        <w:pStyle w:val="txtJustifi"/>
        <w:rPr>
          <w:lang w:eastAsia="en-US"/>
        </w:rPr>
      </w:pPr>
      <w:r w:rsidRPr="00166D16">
        <w:rPr>
          <w:noProof/>
          <w:lang w:eastAsia="en-US"/>
        </w:rPr>
        <w:drawing>
          <wp:inline distT="0" distB="0" distL="0" distR="0" wp14:anchorId="3572AC00" wp14:editId="0335549E">
            <wp:extent cx="4210638" cy="2943636"/>
            <wp:effectExtent l="0" t="0" r="0" b="9525"/>
            <wp:docPr id="186846294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294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BDB3" w14:textId="44DB7BB0" w:rsidR="008D6FED" w:rsidRPr="00EF0C53" w:rsidRDefault="008D6FED" w:rsidP="00EF0C53">
      <w:pPr>
        <w:pStyle w:val="Titre1"/>
      </w:pPr>
      <w:bookmarkStart w:id="1" w:name="_Toc194399179"/>
      <w:r w:rsidRPr="00EF0C53">
        <w:lastRenderedPageBreak/>
        <w:t>Analyse</w:t>
      </w:r>
      <w:bookmarkEnd w:id="1"/>
    </w:p>
    <w:p w14:paraId="504E691F" w14:textId="6B725763" w:rsidR="008D6FED" w:rsidRDefault="008D6FED" w:rsidP="00EF0C53">
      <w:pPr>
        <w:pStyle w:val="Titre2"/>
        <w:rPr>
          <w:lang w:val="en-GB"/>
        </w:rPr>
      </w:pPr>
      <w:bookmarkStart w:id="2" w:name="_Toc194399180"/>
      <w:r w:rsidRPr="008D6FED">
        <w:rPr>
          <w:lang w:val="en-GB"/>
        </w:rPr>
        <w:t>Use case client et use case Rest</w:t>
      </w:r>
      <w:bookmarkEnd w:id="2"/>
    </w:p>
    <w:p w14:paraId="519292FA" w14:textId="144CE74C" w:rsidR="0050232E" w:rsidRDefault="0050232E" w:rsidP="00D8692C">
      <w:pPr>
        <w:pStyle w:val="Titre3"/>
        <w:rPr>
          <w:lang w:val="en-GB"/>
        </w:rPr>
      </w:pPr>
      <w:bookmarkStart w:id="3" w:name="_Toc194399181"/>
      <w:r>
        <w:rPr>
          <w:lang w:val="en-GB"/>
        </w:rPr>
        <w:t>Use case</w:t>
      </w:r>
      <w:r w:rsidR="00221ACF">
        <w:rPr>
          <w:lang w:val="en-GB"/>
        </w:rPr>
        <w:t xml:space="preserve"> user</w:t>
      </w:r>
      <w:bookmarkEnd w:id="3"/>
    </w:p>
    <w:p w14:paraId="430B112A" w14:textId="571262FB" w:rsidR="005201FC" w:rsidRPr="006B5616" w:rsidRDefault="006B5616" w:rsidP="005201FC">
      <w:pPr>
        <w:pStyle w:val="txtJustifi"/>
        <w:rPr>
          <w:lang w:eastAsia="en-US"/>
        </w:rPr>
      </w:pPr>
      <w:r w:rsidRPr="006B5616">
        <w:rPr>
          <w:lang w:eastAsia="en-US"/>
        </w:rPr>
        <w:t>Voici le diagramme use ca</w:t>
      </w:r>
      <w:r>
        <w:rPr>
          <w:lang w:eastAsia="en-US"/>
        </w:rPr>
        <w:t>se pour la partie utilisateur :</w:t>
      </w:r>
    </w:p>
    <w:p w14:paraId="458364AE" w14:textId="1530C142" w:rsidR="004E53B8" w:rsidRDefault="004E53B8" w:rsidP="004E53B8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0A72AEE9" wp14:editId="46DB2D53">
            <wp:extent cx="4819618" cy="5699052"/>
            <wp:effectExtent l="0" t="0" r="635" b="0"/>
            <wp:docPr id="1730359841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9841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29" cy="57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BCF" w14:textId="2C6310BC" w:rsidR="00466988" w:rsidRPr="00466988" w:rsidRDefault="00466988" w:rsidP="004E53B8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6B5616" w14:paraId="03CA171A" w14:textId="77777777" w:rsidTr="00D743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DD29B9C" w14:textId="298D9BCE" w:rsidR="006B5616" w:rsidRDefault="009747FA" w:rsidP="004E53B8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53A88A2F" w14:textId="2C4BC19A" w:rsidR="006B5616" w:rsidRDefault="009747FA" w:rsidP="004E53B8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D743BA" w:rsidRPr="00D743BA" w14:paraId="31C7DA0B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AE4F4BE" w14:textId="469EC8D7" w:rsidR="00D743BA" w:rsidRDefault="00D743BA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Visitor</w:t>
            </w:r>
          </w:p>
        </w:tc>
        <w:tc>
          <w:tcPr>
            <w:tcW w:w="6513" w:type="dxa"/>
          </w:tcPr>
          <w:p w14:paraId="3C8E14FC" w14:textId="6FEA63DC" w:rsidR="00D743BA" w:rsidRPr="00D743BA" w:rsidRDefault="00D743BA" w:rsidP="004E53B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 w:rsidRPr="00D743BA">
              <w:rPr>
                <w:lang w:eastAsia="en-US"/>
              </w:rPr>
              <w:t>Signin</w:t>
            </w:r>
            <w:proofErr w:type="spellEnd"/>
            <w:r w:rsidRPr="00D743BA">
              <w:rPr>
                <w:lang w:eastAsia="en-US"/>
              </w:rPr>
              <w:t xml:space="preserve"> : Créer un nouveau c</w:t>
            </w:r>
            <w:r>
              <w:rPr>
                <w:lang w:eastAsia="en-US"/>
              </w:rPr>
              <w:t>ompte</w:t>
            </w:r>
          </w:p>
        </w:tc>
      </w:tr>
      <w:tr w:rsidR="00D743BA" w:rsidRPr="00D743BA" w14:paraId="1C8C46AA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04B14F" w14:textId="77777777" w:rsidR="00D743BA" w:rsidRPr="00D743BA" w:rsidRDefault="00D743BA" w:rsidP="004E53B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E131151" w14:textId="5EBC9AC2" w:rsidR="00D743BA" w:rsidRPr="00D743BA" w:rsidRDefault="00D743BA" w:rsidP="004E53B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466988" w:rsidRPr="00D743BA" w14:paraId="4DF5EBC7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4C7FB35C" w14:textId="4381E4A5" w:rsidR="00466988" w:rsidRDefault="00466988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User</w:t>
            </w:r>
          </w:p>
        </w:tc>
        <w:tc>
          <w:tcPr>
            <w:tcW w:w="6513" w:type="dxa"/>
          </w:tcPr>
          <w:p w14:paraId="5A10B4D3" w14:textId="5ACCDF6A" w:rsidR="00466988" w:rsidRPr="00D743BA" w:rsidRDefault="00466988" w:rsidP="004E53B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> : Se déconnecter du compte actif</w:t>
            </w:r>
          </w:p>
        </w:tc>
      </w:tr>
      <w:tr w:rsidR="00466988" w:rsidRPr="00D743BA" w14:paraId="34E6E380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E63050F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67C6137F" w14:textId="325F0F9D" w:rsidR="00466988" w:rsidRPr="00D743BA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466988" w:rsidRPr="00D743BA" w14:paraId="19476044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282B7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134D5876" w14:textId="5B2846A8" w:rsidR="00466988" w:rsidRPr="00D743BA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466988" w:rsidRPr="00D743BA" w14:paraId="755B551B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272BF70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7272FA3" w14:textId="75504BF3" w:rsidR="00466988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466988" w:rsidRPr="00D743BA" w14:paraId="18C9A5B4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537AA0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19413D5" w14:textId="6FBD775E" w:rsidR="00466988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GetFusees</w:t>
            </w:r>
            <w:proofErr w:type="spellEnd"/>
            <w:r>
              <w:rPr>
                <w:lang w:eastAsia="en-US"/>
              </w:rPr>
              <w:t> : Récupérer toutes les fusées disponibles</w:t>
            </w:r>
          </w:p>
        </w:tc>
      </w:tr>
      <w:tr w:rsidR="00466988" w:rsidRPr="00D743BA" w14:paraId="38B193E8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6DE6D5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B3D45F5" w14:textId="1D19A266" w:rsidR="00466988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GetVoyages</w:t>
            </w:r>
            <w:proofErr w:type="spellEnd"/>
            <w:r>
              <w:rPr>
                <w:lang w:eastAsia="en-US"/>
              </w:rPr>
              <w:t> : Récupérer tous les voyages de l’utilisateur</w:t>
            </w:r>
          </w:p>
        </w:tc>
      </w:tr>
      <w:tr w:rsidR="00466988" w:rsidRPr="00D743BA" w14:paraId="5088664B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96AE0F5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444DABD" w14:textId="22B4D3B5" w:rsidR="00466988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GetHerissons</w:t>
            </w:r>
            <w:proofErr w:type="spellEnd"/>
            <w:r>
              <w:rPr>
                <w:lang w:eastAsia="en-US"/>
              </w:rPr>
              <w:t> : Récupérer tous les hérissons de l’utilisateur</w:t>
            </w:r>
          </w:p>
        </w:tc>
      </w:tr>
    </w:tbl>
    <w:p w14:paraId="78828BB7" w14:textId="31FDE272" w:rsidR="0050232E" w:rsidRDefault="0050232E" w:rsidP="00D8692C">
      <w:pPr>
        <w:pStyle w:val="Titre3"/>
        <w:rPr>
          <w:lang w:val="en-GB"/>
        </w:rPr>
      </w:pPr>
      <w:bookmarkStart w:id="4" w:name="_Toc194399182"/>
      <w:r>
        <w:rPr>
          <w:lang w:val="en-GB"/>
        </w:rPr>
        <w:t>Use case admin</w:t>
      </w:r>
      <w:bookmarkEnd w:id="4"/>
    </w:p>
    <w:p w14:paraId="18DB3724" w14:textId="3474AEFB" w:rsidR="00E749F4" w:rsidRDefault="00BA053A" w:rsidP="00E749F4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7B69AAEC" wp14:editId="4511AC4A">
            <wp:extent cx="4296244" cy="5054600"/>
            <wp:effectExtent l="0" t="0" r="9525" b="0"/>
            <wp:docPr id="779773725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3725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6634" cy="50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320"/>
      </w:tblGrid>
      <w:tr w:rsidR="005F4060" w:rsidRPr="005F4060" w14:paraId="499F1E2C" w14:textId="77777777" w:rsidTr="005F4060">
        <w:trPr>
          <w:trHeight w:val="315"/>
        </w:trPr>
        <w:tc>
          <w:tcPr>
            <w:tcW w:w="12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nil"/>
            </w:tcBorders>
            <w:shd w:val="clear" w:color="000000" w:fill="4472C4"/>
            <w:vAlign w:val="center"/>
            <w:hideMark/>
          </w:tcPr>
          <w:p w14:paraId="44761EA1" w14:textId="77777777" w:rsidR="005F4060" w:rsidRPr="005F4060" w:rsidRDefault="005F4060" w:rsidP="005F4060">
            <w:pPr>
              <w:jc w:val="both"/>
              <w:rPr>
                <w:b/>
                <w:bCs/>
                <w:color w:val="FFFFFF"/>
                <w:lang w:eastAsia="fr-CH"/>
              </w:rPr>
            </w:pPr>
            <w:proofErr w:type="spellStart"/>
            <w:r w:rsidRPr="005F4060">
              <w:rPr>
                <w:b/>
                <w:bCs/>
                <w:color w:val="FFFFFF" w:themeColor="background1"/>
                <w:lang w:val="en-GB" w:eastAsia="en-US"/>
              </w:rPr>
              <w:t>Acteur</w:t>
            </w:r>
            <w:proofErr w:type="spellEnd"/>
          </w:p>
        </w:tc>
        <w:tc>
          <w:tcPr>
            <w:tcW w:w="632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000000" w:fill="4472C4"/>
            <w:vAlign w:val="center"/>
            <w:hideMark/>
          </w:tcPr>
          <w:p w14:paraId="0281D398" w14:textId="77777777" w:rsidR="005F4060" w:rsidRPr="005F4060" w:rsidRDefault="005F4060" w:rsidP="005F4060">
            <w:pPr>
              <w:jc w:val="both"/>
              <w:rPr>
                <w:b/>
                <w:bCs/>
                <w:color w:val="FFFFFF"/>
                <w:lang w:eastAsia="fr-CH"/>
              </w:rPr>
            </w:pPr>
            <w:r w:rsidRPr="005F4060">
              <w:rPr>
                <w:b/>
                <w:bCs/>
                <w:color w:val="FFFFFF" w:themeColor="background1"/>
                <w:lang w:val="en-GB" w:eastAsia="en-US"/>
              </w:rPr>
              <w:t>Action</w:t>
            </w:r>
          </w:p>
        </w:tc>
      </w:tr>
      <w:tr w:rsidR="005F4060" w:rsidRPr="005F4060" w14:paraId="1EC1B2EC" w14:textId="77777777" w:rsidTr="005F4060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7855616A" w14:textId="77777777" w:rsidR="005F4060" w:rsidRPr="005F4060" w:rsidRDefault="005F4060" w:rsidP="005F4060">
            <w:pPr>
              <w:jc w:val="both"/>
              <w:rPr>
                <w:b/>
                <w:bCs/>
                <w:color w:val="000000"/>
                <w:lang w:eastAsia="fr-CH"/>
              </w:rPr>
            </w:pPr>
            <w:proofErr w:type="spellStart"/>
            <w:r w:rsidRPr="005F4060">
              <w:rPr>
                <w:b/>
                <w:bCs/>
                <w:lang w:val="en-GB" w:eastAsia="en-US"/>
              </w:rPr>
              <w:t>Visiteur</w:t>
            </w:r>
            <w:proofErr w:type="spellEnd"/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7E8711C5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r w:rsidRPr="005F4060">
              <w:rPr>
                <w:lang w:eastAsia="en-US"/>
              </w:rPr>
              <w:t>Login : Se connecter à un compte déjà existant</w:t>
            </w:r>
          </w:p>
        </w:tc>
      </w:tr>
      <w:tr w:rsidR="005F4060" w:rsidRPr="005F4060" w14:paraId="4CDDABBE" w14:textId="77777777" w:rsidTr="005F4060">
        <w:trPr>
          <w:trHeight w:val="315"/>
        </w:trPr>
        <w:tc>
          <w:tcPr>
            <w:tcW w:w="1200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07F9C10F" w14:textId="77777777" w:rsidR="005F4060" w:rsidRPr="005F4060" w:rsidRDefault="005F4060" w:rsidP="005F4060">
            <w:pPr>
              <w:jc w:val="center"/>
              <w:rPr>
                <w:b/>
                <w:bCs/>
                <w:color w:val="000000"/>
                <w:lang w:eastAsia="fr-CH"/>
              </w:rPr>
            </w:pPr>
            <w:r w:rsidRPr="005F4060">
              <w:rPr>
                <w:b/>
                <w:bCs/>
                <w:color w:val="000000"/>
                <w:lang w:val="en-GB" w:eastAsia="en-US"/>
              </w:rPr>
              <w:t>Admin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13700E34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5F4060">
              <w:rPr>
                <w:color w:val="000000"/>
                <w:lang w:eastAsia="en-US"/>
              </w:rPr>
              <w:t>Logout</w:t>
            </w:r>
            <w:proofErr w:type="spellEnd"/>
            <w:r w:rsidRPr="005F4060">
              <w:rPr>
                <w:color w:val="000000"/>
                <w:lang w:eastAsia="en-US"/>
              </w:rPr>
              <w:t> : Se déconnecter du compte actif</w:t>
            </w:r>
          </w:p>
        </w:tc>
      </w:tr>
      <w:tr w:rsidR="005F4060" w:rsidRPr="005F4060" w14:paraId="28E650C7" w14:textId="77777777" w:rsidTr="005F4060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F128378" w14:textId="77777777" w:rsidR="005F4060" w:rsidRPr="005F4060" w:rsidRDefault="005F4060" w:rsidP="005F4060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344A7E91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r w:rsidRPr="005F4060">
              <w:rPr>
                <w:color w:val="000000"/>
                <w:lang w:eastAsia="fr-CH"/>
              </w:rPr>
              <w:t>Afficher les fusées : récupère les fusées pour les afficher</w:t>
            </w:r>
          </w:p>
        </w:tc>
      </w:tr>
      <w:tr w:rsidR="005F4060" w:rsidRPr="005F4060" w14:paraId="376F65D2" w14:textId="77777777" w:rsidTr="005F4060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6B59C70" w14:textId="77777777" w:rsidR="005F4060" w:rsidRPr="005F4060" w:rsidRDefault="005F4060" w:rsidP="005F4060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203F4CBB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r w:rsidRPr="005F4060">
              <w:rPr>
                <w:color w:val="000000"/>
                <w:lang w:eastAsia="en-US"/>
              </w:rPr>
              <w:t>Afficher les vols : récupère les vols pour les afficher</w:t>
            </w:r>
          </w:p>
        </w:tc>
      </w:tr>
      <w:tr w:rsidR="005F4060" w:rsidRPr="005F4060" w14:paraId="09E78B0F" w14:textId="77777777" w:rsidTr="005F4060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7A1F27E" w14:textId="77777777" w:rsidR="005F4060" w:rsidRPr="005F4060" w:rsidRDefault="005F4060" w:rsidP="005F4060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2AE0B75F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r w:rsidRPr="005F4060">
              <w:rPr>
                <w:lang w:eastAsia="en-US"/>
              </w:rPr>
              <w:t>Démonter fusée : démonte une fusée</w:t>
            </w:r>
          </w:p>
        </w:tc>
      </w:tr>
      <w:tr w:rsidR="005F4060" w:rsidRPr="005F4060" w14:paraId="61651153" w14:textId="77777777" w:rsidTr="005F4060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2CE863C" w14:textId="77777777" w:rsidR="005F4060" w:rsidRPr="005F4060" w:rsidRDefault="005F4060" w:rsidP="005F4060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18005FBA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r w:rsidRPr="005F4060">
              <w:rPr>
                <w:color w:val="000000"/>
                <w:lang w:eastAsia="en-US"/>
              </w:rPr>
              <w:t>Modifier fusée : modifier une fusée</w:t>
            </w:r>
          </w:p>
        </w:tc>
      </w:tr>
      <w:tr w:rsidR="005F4060" w:rsidRPr="005F4060" w14:paraId="227C4D36" w14:textId="77777777" w:rsidTr="005F4060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D56842D" w14:textId="77777777" w:rsidR="005F4060" w:rsidRPr="005F4060" w:rsidRDefault="005F4060" w:rsidP="005F4060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7B19A92E" w14:textId="77777777" w:rsidR="005F4060" w:rsidRPr="005F4060" w:rsidRDefault="005F4060" w:rsidP="005F4060">
            <w:pPr>
              <w:jc w:val="both"/>
              <w:rPr>
                <w:color w:val="000000"/>
                <w:lang w:eastAsia="fr-CH"/>
              </w:rPr>
            </w:pPr>
            <w:r w:rsidRPr="005F4060">
              <w:rPr>
                <w:lang w:eastAsia="en-US"/>
              </w:rPr>
              <w:t>Créer fusée : crée une fusée</w:t>
            </w:r>
          </w:p>
        </w:tc>
      </w:tr>
    </w:tbl>
    <w:p w14:paraId="02EF26FB" w14:textId="77777777" w:rsidR="0020584C" w:rsidRPr="0020584C" w:rsidRDefault="0020584C" w:rsidP="00E749F4">
      <w:pPr>
        <w:pStyle w:val="txtJustifi"/>
        <w:rPr>
          <w:lang w:eastAsia="en-US"/>
        </w:rPr>
      </w:pPr>
    </w:p>
    <w:p w14:paraId="4AE59C24" w14:textId="71FC4CBE" w:rsidR="0050232E" w:rsidRDefault="0050232E" w:rsidP="00D8692C">
      <w:pPr>
        <w:pStyle w:val="Titre3"/>
        <w:rPr>
          <w:lang w:val="en-GB"/>
        </w:rPr>
      </w:pPr>
      <w:bookmarkStart w:id="5" w:name="_Toc194399183"/>
      <w:r>
        <w:rPr>
          <w:lang w:val="en-GB"/>
        </w:rPr>
        <w:t>Use case APIGa</w:t>
      </w:r>
      <w:r w:rsidR="009C2E22">
        <w:rPr>
          <w:lang w:val="en-GB"/>
        </w:rPr>
        <w:t>teway</w:t>
      </w:r>
      <w:bookmarkEnd w:id="5"/>
    </w:p>
    <w:p w14:paraId="742701FB" w14:textId="255AACB1" w:rsidR="00EE4E06" w:rsidRPr="00544C8E" w:rsidRDefault="00683125" w:rsidP="00EE4E06">
      <w:pPr>
        <w:pStyle w:val="txtJustifi"/>
        <w:rPr>
          <w:lang w:eastAsia="en-US"/>
        </w:rPr>
      </w:pPr>
      <w:r w:rsidRPr="00544C8E">
        <w:rPr>
          <w:lang w:eastAsia="en-US"/>
        </w:rPr>
        <w:t xml:space="preserve">Voici le diagramme </w:t>
      </w:r>
      <w:r w:rsidR="00544C8E" w:rsidRPr="00544C8E">
        <w:rPr>
          <w:lang w:eastAsia="en-US"/>
        </w:rPr>
        <w:t>use ca</w:t>
      </w:r>
      <w:r w:rsidR="00544C8E">
        <w:rPr>
          <w:lang w:eastAsia="en-US"/>
        </w:rPr>
        <w:t>se de la partie Gateway</w:t>
      </w:r>
      <w:r w:rsidR="00EE4E06">
        <w:rPr>
          <w:lang w:eastAsia="en-US"/>
        </w:rPr>
        <w:t>.</w:t>
      </w:r>
    </w:p>
    <w:p w14:paraId="075D5F63" w14:textId="1E09B10E" w:rsidR="00E65114" w:rsidRDefault="006952AA" w:rsidP="00E65114">
      <w:pPr>
        <w:pStyle w:val="txtJustifi"/>
        <w:rPr>
          <w:lang w:val="en-GB" w:eastAsia="en-US"/>
        </w:rPr>
      </w:pPr>
      <w:r>
        <w:rPr>
          <w:noProof/>
        </w:rPr>
        <w:lastRenderedPageBreak/>
        <w:drawing>
          <wp:inline distT="0" distB="0" distL="0" distR="0" wp14:anchorId="74DA2852" wp14:editId="14FE92C3">
            <wp:extent cx="5759450" cy="7607935"/>
            <wp:effectExtent l="0" t="0" r="0" b="0"/>
            <wp:docPr id="1713774751" name="Image 1" descr="Une image contenant diagramme, capture d’écran, text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4751" name="Image 1" descr="Une image contenant diagramme, capture d’écran, texte, cercl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D64" w14:textId="77777777" w:rsidR="00EE4E06" w:rsidRDefault="00EE4E06" w:rsidP="00EE4E06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W w:w="7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320"/>
      </w:tblGrid>
      <w:tr w:rsidR="006218ED" w:rsidRPr="006218ED" w14:paraId="795CC06D" w14:textId="77777777" w:rsidTr="006218ED">
        <w:trPr>
          <w:trHeight w:val="315"/>
        </w:trPr>
        <w:tc>
          <w:tcPr>
            <w:tcW w:w="12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nil"/>
            </w:tcBorders>
            <w:shd w:val="clear" w:color="000000" w:fill="4472C4"/>
            <w:vAlign w:val="center"/>
            <w:hideMark/>
          </w:tcPr>
          <w:p w14:paraId="108C98B0" w14:textId="77777777" w:rsidR="006218ED" w:rsidRPr="006218ED" w:rsidRDefault="006218ED" w:rsidP="006218ED">
            <w:pPr>
              <w:jc w:val="both"/>
              <w:rPr>
                <w:b/>
                <w:bCs/>
                <w:color w:val="FFFFFF"/>
                <w:lang w:eastAsia="fr-CH"/>
              </w:rPr>
            </w:pPr>
            <w:proofErr w:type="spellStart"/>
            <w:r w:rsidRPr="006218ED">
              <w:rPr>
                <w:b/>
                <w:bCs/>
                <w:color w:val="FFFFFF" w:themeColor="background1"/>
                <w:lang w:val="en-GB" w:eastAsia="en-US"/>
              </w:rPr>
              <w:t>Acteur</w:t>
            </w:r>
            <w:proofErr w:type="spellEnd"/>
          </w:p>
        </w:tc>
        <w:tc>
          <w:tcPr>
            <w:tcW w:w="632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000000" w:fill="4472C4"/>
            <w:vAlign w:val="center"/>
            <w:hideMark/>
          </w:tcPr>
          <w:p w14:paraId="7CCA5646" w14:textId="77777777" w:rsidR="006218ED" w:rsidRPr="006218ED" w:rsidRDefault="006218ED" w:rsidP="006218ED">
            <w:pPr>
              <w:jc w:val="both"/>
              <w:rPr>
                <w:b/>
                <w:bCs/>
                <w:color w:val="FFFFFF"/>
                <w:lang w:eastAsia="fr-CH"/>
              </w:rPr>
            </w:pPr>
            <w:r w:rsidRPr="006218ED">
              <w:rPr>
                <w:b/>
                <w:bCs/>
                <w:color w:val="FFFFFF" w:themeColor="background1"/>
                <w:lang w:val="en-GB" w:eastAsia="en-US"/>
              </w:rPr>
              <w:t>Action</w:t>
            </w:r>
          </w:p>
        </w:tc>
      </w:tr>
      <w:tr w:rsidR="006218ED" w:rsidRPr="006218ED" w14:paraId="2776CC94" w14:textId="77777777" w:rsidTr="006218ED">
        <w:trPr>
          <w:trHeight w:val="315"/>
        </w:trPr>
        <w:tc>
          <w:tcPr>
            <w:tcW w:w="1200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764EFF52" w14:textId="77777777" w:rsidR="006218ED" w:rsidRPr="006218ED" w:rsidRDefault="006218ED" w:rsidP="006218ED">
            <w:pPr>
              <w:jc w:val="both"/>
              <w:rPr>
                <w:b/>
                <w:bCs/>
                <w:color w:val="000000"/>
                <w:lang w:eastAsia="fr-CH"/>
              </w:rPr>
            </w:pPr>
            <w:r w:rsidRPr="006218ED">
              <w:rPr>
                <w:b/>
                <w:bCs/>
                <w:lang w:val="en-GB" w:eastAsia="en-US"/>
              </w:rPr>
              <w:t>Client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4FA5D204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lang w:eastAsia="en-US"/>
              </w:rPr>
              <w:t>Signin</w:t>
            </w:r>
            <w:proofErr w:type="spellEnd"/>
            <w:r w:rsidRPr="006218ED">
              <w:rPr>
                <w:lang w:eastAsia="en-US"/>
              </w:rPr>
              <w:t xml:space="preserve"> : Créer un nouveau compte</w:t>
            </w:r>
          </w:p>
        </w:tc>
      </w:tr>
      <w:tr w:rsidR="006218ED" w:rsidRPr="006218ED" w14:paraId="09026F6F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3931D8A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0DE0ED76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color w:val="000000"/>
                <w:lang w:eastAsia="en-US"/>
              </w:rPr>
              <w:t>Login : Se connecter à un compte déjà existant</w:t>
            </w:r>
          </w:p>
        </w:tc>
      </w:tr>
      <w:tr w:rsidR="006218ED" w:rsidRPr="006218ED" w14:paraId="30B89415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D79A534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7EC39859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lang w:eastAsia="en-US"/>
              </w:rPr>
              <w:t>Logout</w:t>
            </w:r>
            <w:proofErr w:type="spellEnd"/>
            <w:r w:rsidRPr="006218ED">
              <w:rPr>
                <w:lang w:eastAsia="en-US"/>
              </w:rPr>
              <w:t> : Se déconnecter du compte actif</w:t>
            </w:r>
          </w:p>
        </w:tc>
      </w:tr>
      <w:tr w:rsidR="006218ED" w:rsidRPr="006218ED" w14:paraId="4263A52C" w14:textId="77777777" w:rsidTr="006218ED">
        <w:trPr>
          <w:trHeight w:val="58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415A5F2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3D8C1738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color w:val="000000"/>
                <w:lang w:eastAsia="en-US"/>
              </w:rPr>
              <w:t>Ajouter un hérisson : Ajouter un hérisson à l’utilisateur connecté</w:t>
            </w:r>
          </w:p>
        </w:tc>
      </w:tr>
      <w:tr w:rsidR="006218ED" w:rsidRPr="006218ED" w14:paraId="773B11F5" w14:textId="77777777" w:rsidTr="006218ED">
        <w:trPr>
          <w:trHeight w:val="58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03C45D0F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1F32B449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lang w:eastAsia="en-US"/>
              </w:rPr>
              <w:t>Modifier un hérisson : Modifier les caractéristiques d’un hérisson</w:t>
            </w:r>
          </w:p>
        </w:tc>
      </w:tr>
      <w:tr w:rsidR="006218ED" w:rsidRPr="006218ED" w14:paraId="0A69266C" w14:textId="77777777" w:rsidTr="006218ED">
        <w:trPr>
          <w:trHeight w:val="46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02CE21C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44EB1A9F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color w:val="000000"/>
                <w:lang w:eastAsia="en-US"/>
              </w:rPr>
              <w:t>Créer un voyage : Ajouter un nouveau voyage pour un hérisson</w:t>
            </w:r>
          </w:p>
        </w:tc>
      </w:tr>
      <w:tr w:rsidR="006218ED" w:rsidRPr="006218ED" w14:paraId="1AF9AC10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EF3BCD8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67A0B2D6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lang w:eastAsia="en-US"/>
              </w:rPr>
              <w:t>GetFusees</w:t>
            </w:r>
            <w:proofErr w:type="spellEnd"/>
            <w:r w:rsidRPr="006218ED">
              <w:rPr>
                <w:lang w:eastAsia="en-US"/>
              </w:rPr>
              <w:t> : Récupérer toutes les fusées disponibles</w:t>
            </w:r>
          </w:p>
        </w:tc>
      </w:tr>
      <w:tr w:rsidR="006218ED" w:rsidRPr="006218ED" w14:paraId="7D268C69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74AA000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04E91711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color w:val="000000"/>
                <w:lang w:eastAsia="en-US"/>
              </w:rPr>
              <w:t>GetVoyages</w:t>
            </w:r>
            <w:proofErr w:type="spellEnd"/>
            <w:r w:rsidRPr="006218ED">
              <w:rPr>
                <w:color w:val="000000"/>
                <w:lang w:eastAsia="en-US"/>
              </w:rPr>
              <w:t> : Récupérer tous les voyages de l’utilisateur</w:t>
            </w:r>
          </w:p>
        </w:tc>
      </w:tr>
      <w:tr w:rsidR="006218ED" w:rsidRPr="006218ED" w14:paraId="49C23256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AE5A2E9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66A7ADC4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lang w:eastAsia="en-US"/>
              </w:rPr>
              <w:t>GetHerissons</w:t>
            </w:r>
            <w:proofErr w:type="spellEnd"/>
            <w:r w:rsidRPr="006218ED">
              <w:rPr>
                <w:lang w:eastAsia="en-US"/>
              </w:rPr>
              <w:t> : Récupérer tous les hérissons de l’utilisateur</w:t>
            </w:r>
          </w:p>
        </w:tc>
      </w:tr>
      <w:tr w:rsidR="006218ED" w:rsidRPr="006218ED" w14:paraId="559C3535" w14:textId="77777777" w:rsidTr="006218ED">
        <w:trPr>
          <w:trHeight w:val="315"/>
        </w:trPr>
        <w:tc>
          <w:tcPr>
            <w:tcW w:w="1200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3A11E9EE" w14:textId="77777777" w:rsidR="006218ED" w:rsidRPr="006218ED" w:rsidRDefault="006218ED" w:rsidP="006218ED">
            <w:pPr>
              <w:jc w:val="center"/>
              <w:rPr>
                <w:b/>
                <w:bCs/>
                <w:color w:val="000000"/>
                <w:lang w:eastAsia="fr-CH"/>
              </w:rPr>
            </w:pPr>
            <w:r w:rsidRPr="006218ED">
              <w:rPr>
                <w:b/>
                <w:bCs/>
                <w:color w:val="000000"/>
                <w:lang w:val="en-GB" w:eastAsia="en-US"/>
              </w:rPr>
              <w:t>Admin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5C481D63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color w:val="000000"/>
                <w:lang w:eastAsia="en-US"/>
              </w:rPr>
              <w:t>GetVoyages</w:t>
            </w:r>
            <w:proofErr w:type="spellEnd"/>
            <w:r w:rsidRPr="006218ED">
              <w:rPr>
                <w:color w:val="000000"/>
                <w:lang w:eastAsia="en-US"/>
              </w:rPr>
              <w:t> : Récupérer tous les voyages de l’utilisateur</w:t>
            </w:r>
          </w:p>
        </w:tc>
      </w:tr>
      <w:tr w:rsidR="006218ED" w:rsidRPr="006218ED" w14:paraId="6A163DE3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4B20EB7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1DEB61DE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proofErr w:type="spellStart"/>
            <w:r w:rsidRPr="006218ED">
              <w:rPr>
                <w:lang w:eastAsia="en-US"/>
              </w:rPr>
              <w:t>GetFusees</w:t>
            </w:r>
            <w:proofErr w:type="spellEnd"/>
            <w:r w:rsidRPr="006218ED">
              <w:rPr>
                <w:lang w:eastAsia="en-US"/>
              </w:rPr>
              <w:t> : Récupérer toutes les fusées disponibles</w:t>
            </w:r>
          </w:p>
        </w:tc>
      </w:tr>
      <w:tr w:rsidR="006218ED" w:rsidRPr="006218ED" w14:paraId="0D5DED1A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2512F2A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2F8B4835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color w:val="000000"/>
                <w:lang w:eastAsia="en-US"/>
              </w:rPr>
              <w:t>Créer fusée : crée une fusée</w:t>
            </w:r>
          </w:p>
        </w:tc>
      </w:tr>
      <w:tr w:rsidR="006218ED" w:rsidRPr="006218ED" w14:paraId="73DCAAD8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75DBBBC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9E2F3"/>
            <w:vAlign w:val="center"/>
            <w:hideMark/>
          </w:tcPr>
          <w:p w14:paraId="11F80B78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lang w:eastAsia="en-US"/>
              </w:rPr>
              <w:t>Modifier fusée : modifier une fusée</w:t>
            </w:r>
          </w:p>
        </w:tc>
      </w:tr>
      <w:tr w:rsidR="006218ED" w:rsidRPr="006218ED" w14:paraId="4482192E" w14:textId="77777777" w:rsidTr="006218ED">
        <w:trPr>
          <w:trHeight w:val="315"/>
        </w:trPr>
        <w:tc>
          <w:tcPr>
            <w:tcW w:w="120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3931FC5" w14:textId="77777777" w:rsidR="006218ED" w:rsidRPr="006218ED" w:rsidRDefault="006218ED" w:rsidP="006218ED">
            <w:pPr>
              <w:rPr>
                <w:b/>
                <w:bCs/>
                <w:color w:val="000000"/>
                <w:lang w:eastAsia="fr-CH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6E36B9C8" w14:textId="77777777" w:rsidR="006218ED" w:rsidRPr="006218ED" w:rsidRDefault="006218ED" w:rsidP="006218ED">
            <w:pPr>
              <w:jc w:val="both"/>
              <w:rPr>
                <w:color w:val="000000"/>
                <w:lang w:eastAsia="fr-CH"/>
              </w:rPr>
            </w:pPr>
            <w:r w:rsidRPr="006218ED">
              <w:rPr>
                <w:color w:val="000000"/>
                <w:lang w:eastAsia="en-US"/>
              </w:rPr>
              <w:t>Démonter fusée : démonte une fusée</w:t>
            </w:r>
          </w:p>
        </w:tc>
      </w:tr>
    </w:tbl>
    <w:p w14:paraId="4235481E" w14:textId="22BA847B" w:rsidR="0050232E" w:rsidRDefault="0050232E" w:rsidP="00D8692C">
      <w:pPr>
        <w:pStyle w:val="Titre3"/>
        <w:rPr>
          <w:lang w:val="en-GB"/>
        </w:rPr>
      </w:pPr>
      <w:bookmarkStart w:id="6" w:name="_Toc194399184"/>
      <w:r>
        <w:rPr>
          <w:lang w:val="en-GB"/>
        </w:rPr>
        <w:t xml:space="preserve">Use case </w:t>
      </w:r>
      <w:r w:rsidR="00D8692C">
        <w:rPr>
          <w:lang w:val="en-GB"/>
        </w:rPr>
        <w:t xml:space="preserve">Rest </w:t>
      </w:r>
      <w:r w:rsidR="00221ACF">
        <w:rPr>
          <w:lang w:val="en-GB"/>
        </w:rPr>
        <w:t>user</w:t>
      </w:r>
      <w:bookmarkEnd w:id="6"/>
    </w:p>
    <w:p w14:paraId="5A5F8486" w14:textId="50BB0E02" w:rsidR="003C2808" w:rsidRDefault="003C2808" w:rsidP="003C2808">
      <w:pPr>
        <w:pStyle w:val="txtJustifi"/>
        <w:rPr>
          <w:lang w:eastAsia="en-US"/>
        </w:rPr>
      </w:pPr>
      <w:r w:rsidRPr="003C2808">
        <w:rPr>
          <w:lang w:eastAsia="en-US"/>
        </w:rPr>
        <w:t xml:space="preserve">Voici le diagramme </w:t>
      </w:r>
      <w:r>
        <w:rPr>
          <w:lang w:eastAsia="en-US"/>
        </w:rPr>
        <w:t xml:space="preserve">des cas d’utilisation </w:t>
      </w:r>
      <w:r w:rsidR="00983AC6">
        <w:rPr>
          <w:lang w:eastAsia="en-US"/>
        </w:rPr>
        <w:t xml:space="preserve">de l’API </w:t>
      </w:r>
      <w:proofErr w:type="spellStart"/>
      <w:r w:rsidR="00983AC6">
        <w:rPr>
          <w:lang w:eastAsia="en-US"/>
        </w:rPr>
        <w:t>Rest</w:t>
      </w:r>
      <w:proofErr w:type="spellEnd"/>
      <w:r w:rsidR="00983AC6">
        <w:rPr>
          <w:lang w:eastAsia="en-US"/>
        </w:rPr>
        <w:t xml:space="preserve"> client :</w:t>
      </w:r>
    </w:p>
    <w:p w14:paraId="5FB6A670" w14:textId="79150522" w:rsidR="003C2808" w:rsidRPr="00983AC6" w:rsidRDefault="00783A46" w:rsidP="003C2808">
      <w:pPr>
        <w:pStyle w:val="txtJustifi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672EBA7" wp14:editId="75E0E8AE">
            <wp:extent cx="5390707" cy="6330366"/>
            <wp:effectExtent l="0" t="0" r="635" b="0"/>
            <wp:docPr id="180152599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599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497" cy="6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F26E" w14:textId="5D4E2835" w:rsidR="008E3F20" w:rsidRPr="00466988" w:rsidRDefault="00983AC6" w:rsidP="008E3F20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60793D" w14:paraId="1950ECB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E62590C" w14:textId="77777777" w:rsidR="0060793D" w:rsidRDefault="0060793D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5DFEF6DA" w14:textId="77777777" w:rsidR="0060793D" w:rsidRDefault="0060793D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2B0845" w:rsidRPr="00D743BA" w14:paraId="3C001CE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957142" w14:textId="42233327" w:rsidR="002B0845" w:rsidRDefault="002B0845" w:rsidP="002B0845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APIGateway</w:t>
            </w:r>
            <w:proofErr w:type="spellEnd"/>
          </w:p>
        </w:tc>
        <w:tc>
          <w:tcPr>
            <w:tcW w:w="6513" w:type="dxa"/>
          </w:tcPr>
          <w:p w14:paraId="1026CFD7" w14:textId="626EBD38" w:rsidR="002B0845" w:rsidRPr="00D743BA" w:rsidRDefault="002B0845" w:rsidP="002B0845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2B0845" w:rsidRPr="00D743BA" w14:paraId="025258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B62CEA5" w14:textId="77777777" w:rsidR="002B0845" w:rsidRPr="00D743BA" w:rsidRDefault="002B0845" w:rsidP="002B0845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89E7744" w14:textId="7AFB56F8" w:rsidR="002B0845" w:rsidRPr="00D743BA" w:rsidRDefault="002B0845" w:rsidP="002B0845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2B0845" w14:paraId="543217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D9D1DFD" w14:textId="77777777" w:rsidR="002B0845" w:rsidRPr="00D743BA" w:rsidRDefault="002B0845" w:rsidP="002B0845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F9437EB" w14:textId="32C5E072" w:rsidR="002B0845" w:rsidRDefault="002B0845" w:rsidP="002B0845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2B0845" w14:paraId="189E56D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B79206" w14:textId="77777777" w:rsidR="002B0845" w:rsidRPr="00D743BA" w:rsidRDefault="002B0845" w:rsidP="002B0845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D69A2FB" w14:textId="388CD4EF" w:rsidR="002B0845" w:rsidRDefault="002B0845" w:rsidP="002B0845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 w:rsidRPr="00D743BA">
              <w:rPr>
                <w:lang w:eastAsia="en-US"/>
              </w:rPr>
              <w:t>Signin</w:t>
            </w:r>
            <w:proofErr w:type="spellEnd"/>
            <w:r w:rsidRPr="00D743BA">
              <w:rPr>
                <w:lang w:eastAsia="en-US"/>
              </w:rPr>
              <w:t xml:space="preserve"> : Créer un nouveau c</w:t>
            </w:r>
            <w:r>
              <w:rPr>
                <w:lang w:eastAsia="en-US"/>
              </w:rPr>
              <w:t>ompte</w:t>
            </w:r>
          </w:p>
        </w:tc>
      </w:tr>
      <w:tr w:rsidR="002B0845" w14:paraId="11C3F0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D775AC4" w14:textId="77777777" w:rsidR="002B0845" w:rsidRPr="00D743BA" w:rsidRDefault="002B0845" w:rsidP="002B0845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6E1DC0F" w14:textId="73B019E2" w:rsidR="002B0845" w:rsidRDefault="002B0845" w:rsidP="002B0845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2B0845" w14:paraId="158E5DE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EF7D61" w14:textId="77777777" w:rsidR="002B0845" w:rsidRPr="00D743BA" w:rsidRDefault="002B0845" w:rsidP="002B0845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12A9C244" w14:textId="7D691201" w:rsidR="002B0845" w:rsidRDefault="002B0845" w:rsidP="002B0845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GetVoyages</w:t>
            </w:r>
            <w:proofErr w:type="spellEnd"/>
            <w:r>
              <w:rPr>
                <w:lang w:eastAsia="en-US"/>
              </w:rPr>
              <w:t> : Récupérer tous les voyages de l’utilisateur</w:t>
            </w:r>
          </w:p>
        </w:tc>
      </w:tr>
      <w:tr w:rsidR="002B0845" w14:paraId="3641C1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1B45CE7" w14:textId="77777777" w:rsidR="002B0845" w:rsidRPr="00D743BA" w:rsidRDefault="002B0845" w:rsidP="002B0845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F5CCD6E" w14:textId="098B8290" w:rsidR="002B0845" w:rsidRDefault="002B0845" w:rsidP="002B0845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GetHerissons</w:t>
            </w:r>
            <w:proofErr w:type="spellEnd"/>
            <w:r>
              <w:rPr>
                <w:lang w:eastAsia="en-US"/>
              </w:rPr>
              <w:t> : Récupérer tous les hérissons de l’utilisateur</w:t>
            </w:r>
          </w:p>
        </w:tc>
      </w:tr>
    </w:tbl>
    <w:p w14:paraId="69301813" w14:textId="3B758266" w:rsidR="00D8692C" w:rsidRDefault="00D8692C" w:rsidP="00D8692C">
      <w:pPr>
        <w:pStyle w:val="Titre3"/>
        <w:rPr>
          <w:lang w:val="en-GB"/>
        </w:rPr>
      </w:pPr>
      <w:bookmarkStart w:id="7" w:name="_Toc194399185"/>
      <w:r>
        <w:rPr>
          <w:lang w:val="en-GB"/>
        </w:rPr>
        <w:lastRenderedPageBreak/>
        <w:t>Use case Rest admin</w:t>
      </w:r>
      <w:bookmarkEnd w:id="7"/>
    </w:p>
    <w:p w14:paraId="439B71B8" w14:textId="03B4A2AF" w:rsidR="00AC5FC6" w:rsidRDefault="008E3F20" w:rsidP="00AC5FC6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43D1C1A8" wp14:editId="32532B23">
            <wp:extent cx="5759450" cy="4733925"/>
            <wp:effectExtent l="0" t="0" r="0" b="9525"/>
            <wp:docPr id="1474549228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9228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0638FA" w14:paraId="550EBDA0" w14:textId="77777777" w:rsidTr="00992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1B33EA" w14:textId="77777777" w:rsidR="000638FA" w:rsidRDefault="000638FA" w:rsidP="00992E5D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56A362B6" w14:textId="77777777" w:rsidR="000638FA" w:rsidRDefault="000638FA" w:rsidP="00992E5D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0443E6" w:rsidRPr="00D743BA" w14:paraId="63489F52" w14:textId="77777777" w:rsidTr="0004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18D9757" w14:textId="77777777" w:rsidR="000443E6" w:rsidRDefault="000443E6" w:rsidP="00992E5D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APIGateway</w:t>
            </w:r>
            <w:proofErr w:type="spellEnd"/>
          </w:p>
        </w:tc>
        <w:tc>
          <w:tcPr>
            <w:tcW w:w="6513" w:type="dxa"/>
          </w:tcPr>
          <w:p w14:paraId="1FF3B3E2" w14:textId="4657BF5D" w:rsidR="000443E6" w:rsidRPr="00D743BA" w:rsidRDefault="000443E6" w:rsidP="00992E5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fusée</w:t>
            </w:r>
            <w:r w:rsidR="00680100">
              <w:rPr>
                <w:lang w:eastAsia="en-US"/>
              </w:rPr>
              <w:t> : crée une fusée</w:t>
            </w:r>
          </w:p>
        </w:tc>
      </w:tr>
      <w:tr w:rsidR="000443E6" w14:paraId="575E0CE0" w14:textId="77777777" w:rsidTr="000443E6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50B029A" w14:textId="77777777" w:rsidR="000443E6" w:rsidRPr="00D743BA" w:rsidRDefault="000443E6" w:rsidP="00992E5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26FD57E" w14:textId="09F4491B" w:rsidR="000443E6" w:rsidRDefault="00680100" w:rsidP="00992E5D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Ejecter un hérisson : éjecte un hérisson de sa fusée</w:t>
            </w:r>
          </w:p>
        </w:tc>
      </w:tr>
      <w:tr w:rsidR="000443E6" w14:paraId="2DCEC325" w14:textId="77777777" w:rsidTr="0004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BDC2A62" w14:textId="77777777" w:rsidR="000443E6" w:rsidRPr="00D743BA" w:rsidRDefault="000443E6" w:rsidP="00992E5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852DC00" w14:textId="17F6E81F" w:rsidR="000443E6" w:rsidRDefault="00680100" w:rsidP="00992E5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Afficher les fusées : affiche les fusées</w:t>
            </w:r>
          </w:p>
        </w:tc>
      </w:tr>
      <w:tr w:rsidR="000638FA" w14:paraId="76D754E2" w14:textId="77777777" w:rsidTr="00992E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781EAD1" w14:textId="77777777" w:rsidR="000638FA" w:rsidRPr="00D743BA" w:rsidRDefault="000638FA" w:rsidP="00992E5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6E1A024E" w14:textId="0DAEC4C8" w:rsidR="000638FA" w:rsidRDefault="00680100" w:rsidP="00992E5D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> : déconnecte l’admin</w:t>
            </w:r>
          </w:p>
        </w:tc>
      </w:tr>
    </w:tbl>
    <w:p w14:paraId="11C3C65D" w14:textId="77777777" w:rsidR="000638FA" w:rsidRPr="000443E6" w:rsidRDefault="000638FA" w:rsidP="00AC5FC6">
      <w:pPr>
        <w:pStyle w:val="txtJustifi"/>
        <w:rPr>
          <w:lang w:eastAsia="en-US"/>
        </w:rPr>
      </w:pPr>
    </w:p>
    <w:p w14:paraId="6B23B615" w14:textId="07E11A47" w:rsidR="008D6FED" w:rsidRDefault="00D817C7" w:rsidP="00EF0C53">
      <w:pPr>
        <w:pStyle w:val="Titre2"/>
      </w:pPr>
      <w:bookmarkStart w:id="8" w:name="_Toc194399186"/>
      <w:r>
        <w:t>Diagrammes d’activité</w:t>
      </w:r>
      <w:bookmarkEnd w:id="8"/>
    </w:p>
    <w:p w14:paraId="55323E38" w14:textId="6568E521" w:rsidR="00D8692C" w:rsidRDefault="00D8692C" w:rsidP="00D8692C">
      <w:pPr>
        <w:pStyle w:val="Titre3"/>
      </w:pPr>
      <w:bookmarkStart w:id="9" w:name="_Toc194399187"/>
      <w:r>
        <w:t xml:space="preserve">Diagramme d’activité </w:t>
      </w:r>
      <w:r w:rsidR="00221ACF">
        <w:t>user</w:t>
      </w:r>
      <w:bookmarkEnd w:id="9"/>
    </w:p>
    <w:p w14:paraId="61832000" w14:textId="3558CE29" w:rsidR="0073586C" w:rsidRPr="0073586C" w:rsidRDefault="0073586C" w:rsidP="0073586C">
      <w:pPr>
        <w:pStyle w:val="txtJustifi"/>
        <w:rPr>
          <w:lang w:eastAsia="en-US"/>
        </w:rPr>
      </w:pPr>
      <w:r>
        <w:rPr>
          <w:lang w:eastAsia="en-US"/>
        </w:rPr>
        <w:t>Voici un diagramme d’activité sur l’ajout d’un hérisson</w:t>
      </w:r>
      <w:r w:rsidR="00B3227A">
        <w:rPr>
          <w:lang w:eastAsia="en-US"/>
        </w:rPr>
        <w:t> :</w:t>
      </w:r>
    </w:p>
    <w:p w14:paraId="32DC2512" w14:textId="13FD0956" w:rsidR="00BD699B" w:rsidRPr="00BD699B" w:rsidRDefault="00D97440" w:rsidP="00BD699B">
      <w:pPr>
        <w:pStyle w:val="txtJustifi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D5BEB4D" wp14:editId="3FBC9636">
            <wp:extent cx="5759450" cy="2594610"/>
            <wp:effectExtent l="0" t="0" r="0" b="0"/>
            <wp:docPr id="739385254" name="Image 1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5254" name="Image 1" descr="Une image contenant texte, capture d’écran, diagramme, nombr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108" w14:textId="4EDC67B1" w:rsidR="00D8692C" w:rsidRDefault="00D8692C" w:rsidP="00D8692C">
      <w:pPr>
        <w:pStyle w:val="Titre3"/>
      </w:pPr>
      <w:bookmarkStart w:id="10" w:name="_Toc194399188"/>
      <w:r>
        <w:t>Diagramme d’activité admin</w:t>
      </w:r>
      <w:bookmarkEnd w:id="10"/>
    </w:p>
    <w:p w14:paraId="2283C6A7" w14:textId="3E1C89C3" w:rsidR="00680100" w:rsidRPr="00680100" w:rsidRDefault="00D8386A" w:rsidP="00680100">
      <w:pPr>
        <w:pStyle w:val="txtJustifi"/>
        <w:rPr>
          <w:lang w:eastAsia="en-US"/>
        </w:rPr>
      </w:pPr>
      <w:r>
        <w:rPr>
          <w:lang w:eastAsia="en-US"/>
        </w:rPr>
        <w:t xml:space="preserve">Ce diagramme représente la création de fusée. </w:t>
      </w:r>
      <w:r w:rsidR="00451FA9">
        <w:rPr>
          <w:lang w:eastAsia="en-US"/>
        </w:rPr>
        <w:t>Si la fusée que l’on veut créer n’existe pas et que ses données sont correctes, o</w:t>
      </w:r>
      <w:r>
        <w:rPr>
          <w:lang w:eastAsia="en-US"/>
        </w:rPr>
        <w:t xml:space="preserve">n envoie au </w:t>
      </w:r>
      <w:proofErr w:type="spellStart"/>
      <w:r>
        <w:rPr>
          <w:lang w:eastAsia="en-US"/>
        </w:rPr>
        <w:t>Rest</w:t>
      </w:r>
      <w:proofErr w:type="spellEnd"/>
      <w:r>
        <w:rPr>
          <w:lang w:eastAsia="en-US"/>
        </w:rPr>
        <w:t xml:space="preserve"> admin une requête de </w:t>
      </w:r>
      <w:r w:rsidR="00451FA9">
        <w:rPr>
          <w:lang w:eastAsia="en-US"/>
        </w:rPr>
        <w:t>création de fusée</w:t>
      </w:r>
      <w:r w:rsidR="00AB6E09">
        <w:rPr>
          <w:lang w:eastAsia="en-US"/>
        </w:rPr>
        <w:t>, puis il nous renvoie la réussite ou l’échec de l’opération.</w:t>
      </w:r>
    </w:p>
    <w:p w14:paraId="5BF2171B" w14:textId="28C2F119" w:rsidR="00AC5FC6" w:rsidRPr="00AC5FC6" w:rsidRDefault="00AC5FC6" w:rsidP="00AC5FC6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59A80AA5" wp14:editId="4398E41F">
            <wp:extent cx="5759450" cy="1815465"/>
            <wp:effectExtent l="0" t="0" r="0" b="0"/>
            <wp:docPr id="795979035" name="Image 1" descr="Une image contenant texte, diagramm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9035" name="Image 1" descr="Une image contenant texte, diagramme, ligne, capture d’écra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2C14" w14:textId="54843BC8" w:rsidR="008D6FED" w:rsidRPr="00D214D4" w:rsidRDefault="008D6FED" w:rsidP="00EF0C53">
      <w:pPr>
        <w:pStyle w:val="Titre2"/>
      </w:pPr>
      <w:bookmarkStart w:id="11" w:name="_Toc194399189"/>
      <w:r w:rsidRPr="00D214D4">
        <w:t>Maquettes du projet</w:t>
      </w:r>
      <w:bookmarkEnd w:id="11"/>
    </w:p>
    <w:p w14:paraId="149AD1C8" w14:textId="34B5D576" w:rsidR="00ED22A0" w:rsidRDefault="00DE661A" w:rsidP="004F3D0F">
      <w:pPr>
        <w:pStyle w:val="Titre3"/>
      </w:pPr>
      <w:bookmarkStart w:id="12" w:name="_Toc194399190"/>
      <w:r>
        <w:t>Maquette</w:t>
      </w:r>
      <w:r w:rsidR="00ED22A0">
        <w:t xml:space="preserve"> </w:t>
      </w:r>
      <w:r w:rsidR="00221ACF">
        <w:t>user</w:t>
      </w:r>
      <w:bookmarkEnd w:id="12"/>
    </w:p>
    <w:p w14:paraId="1E49DA50" w14:textId="6A2E59DB" w:rsidR="008066D2" w:rsidRPr="008066D2" w:rsidRDefault="008066D2" w:rsidP="008066D2">
      <w:pPr>
        <w:pStyle w:val="txtJustifi"/>
        <w:rPr>
          <w:lang w:eastAsia="en-US"/>
        </w:rPr>
      </w:pPr>
      <w:r>
        <w:rPr>
          <w:lang w:eastAsia="en-US"/>
        </w:rPr>
        <w:t>Page d’accueil une fois connecté :</w:t>
      </w:r>
    </w:p>
    <w:p w14:paraId="0E9D1880" w14:textId="1C748F0F" w:rsidR="008066D2" w:rsidRPr="008066D2" w:rsidRDefault="008066D2" w:rsidP="008066D2">
      <w:pPr>
        <w:pStyle w:val="txtJustifi"/>
        <w:rPr>
          <w:lang w:eastAsia="en-US"/>
        </w:rPr>
      </w:pPr>
      <w:r w:rsidRPr="008066D2">
        <w:rPr>
          <w:noProof/>
          <w:lang w:eastAsia="en-US"/>
        </w:rPr>
        <w:lastRenderedPageBreak/>
        <w:drawing>
          <wp:inline distT="0" distB="0" distL="0" distR="0" wp14:anchorId="3EA0F3A3" wp14:editId="4B39FFA0">
            <wp:extent cx="5759450" cy="3224530"/>
            <wp:effectExtent l="19050" t="19050" r="12700" b="13970"/>
            <wp:docPr id="2088787329" name="Image 1" descr="Une image contenant texte, capture d’écran, nombr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7329" name="Image 1" descr="Une image contenant texte, capture d’écran, nombre, conceptio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8531" w14:textId="77777777" w:rsidR="00ED22A0" w:rsidRDefault="00DE661A" w:rsidP="004F3D0F">
      <w:pPr>
        <w:pStyle w:val="Titre3"/>
      </w:pPr>
      <w:bookmarkStart w:id="13" w:name="_Toc194399191"/>
      <w:r>
        <w:t>Maquette</w:t>
      </w:r>
      <w:r w:rsidR="00ED22A0">
        <w:t xml:space="preserve"> admin</w:t>
      </w:r>
      <w:bookmarkEnd w:id="13"/>
    </w:p>
    <w:p w14:paraId="48B64226" w14:textId="304665FC" w:rsidR="00AB6E09" w:rsidRPr="00AB6E09" w:rsidRDefault="00AB6E09" w:rsidP="00AB6E09">
      <w:pPr>
        <w:pStyle w:val="txtJustifi"/>
        <w:rPr>
          <w:lang w:eastAsia="en-US"/>
        </w:rPr>
      </w:pPr>
      <w:r>
        <w:rPr>
          <w:lang w:eastAsia="en-US"/>
        </w:rPr>
        <w:t>Page de contrôle des fusées et des vols sur la page admin.</w:t>
      </w:r>
    </w:p>
    <w:p w14:paraId="687DBD06" w14:textId="75A11533" w:rsidR="000C0559" w:rsidRPr="000C0559" w:rsidRDefault="000C0559" w:rsidP="000C0559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3FB7444E" wp14:editId="0D24D434">
            <wp:extent cx="5759450" cy="3307080"/>
            <wp:effectExtent l="0" t="0" r="0" b="7620"/>
            <wp:docPr id="140782557" name="Image 1" descr="Une image contenant capture d’écran, Rectangle, text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557" name="Image 1" descr="Une image contenant capture d’écran, Rectangle, texte, diagramm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DD33" w14:textId="3F635B07" w:rsidR="008D6FED" w:rsidRDefault="00DE661A" w:rsidP="00EF0C53">
      <w:pPr>
        <w:pStyle w:val="Titre2"/>
      </w:pPr>
      <w:bookmarkStart w:id="14" w:name="_Toc194399192"/>
      <w:r>
        <w:t>Diagrammes de séquence système</w:t>
      </w:r>
      <w:bookmarkEnd w:id="14"/>
    </w:p>
    <w:p w14:paraId="32C8AE2F" w14:textId="3CC661C1" w:rsidR="004F3D0F" w:rsidRDefault="004F3D0F" w:rsidP="00221ACF">
      <w:pPr>
        <w:pStyle w:val="Titre3"/>
      </w:pPr>
      <w:bookmarkStart w:id="15" w:name="_Toc194399193"/>
      <w:r>
        <w:t>Diagramme de séquence</w:t>
      </w:r>
      <w:r w:rsidR="00C45CC0">
        <w:t xml:space="preserve"> système </w:t>
      </w:r>
      <w:r w:rsidR="00221ACF">
        <w:t>user</w:t>
      </w:r>
      <w:bookmarkEnd w:id="15"/>
    </w:p>
    <w:p w14:paraId="25653E0B" w14:textId="738D9445" w:rsidR="009073F0" w:rsidRPr="009073F0" w:rsidRDefault="009073F0" w:rsidP="009073F0">
      <w:pPr>
        <w:pStyle w:val="txtJustifi"/>
        <w:rPr>
          <w:lang w:eastAsia="en-US"/>
        </w:rPr>
      </w:pPr>
      <w:r>
        <w:rPr>
          <w:lang w:eastAsia="en-US"/>
        </w:rPr>
        <w:t>Voici le diagramme de séquence système pou</w:t>
      </w:r>
      <w:r w:rsidR="00E443FB">
        <w:rPr>
          <w:lang w:eastAsia="en-US"/>
        </w:rPr>
        <w:t>r l’ajout d’un hérisson :</w:t>
      </w:r>
    </w:p>
    <w:p w14:paraId="76C84B7A" w14:textId="77777777" w:rsidR="00515354" w:rsidRPr="00515354" w:rsidRDefault="00515354" w:rsidP="00515354">
      <w:pPr>
        <w:pStyle w:val="txtJustifi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59EB39E" wp14:editId="745D9906">
            <wp:extent cx="5528931" cy="7854496"/>
            <wp:effectExtent l="0" t="0" r="0" b="0"/>
            <wp:docPr id="476572738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2738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1906" cy="78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92A1" w14:textId="77777777" w:rsidR="00AB6E09" w:rsidRDefault="00AB6E09">
      <w:pPr>
        <w:spacing w:after="160" w:line="259" w:lineRule="auto"/>
        <w:rPr>
          <w:rFonts w:eastAsiaTheme="majorEastAsia" w:cstheme="majorBidi"/>
          <w:b/>
          <w:bCs/>
          <w:noProof/>
          <w:color w:val="2F5496" w:themeColor="accent1" w:themeShade="BF"/>
          <w:sz w:val="24"/>
          <w:lang w:eastAsia="en-US"/>
        </w:rPr>
      </w:pPr>
      <w:r>
        <w:br w:type="page"/>
      </w:r>
    </w:p>
    <w:p w14:paraId="5A95D95F" w14:textId="53978FDA" w:rsidR="00C45CC0" w:rsidRDefault="00C45CC0" w:rsidP="00221ACF">
      <w:pPr>
        <w:pStyle w:val="Titre3"/>
      </w:pPr>
      <w:bookmarkStart w:id="16" w:name="_Toc194399194"/>
      <w:r>
        <w:lastRenderedPageBreak/>
        <w:t>Diagramme de séquence système admin</w:t>
      </w:r>
      <w:bookmarkEnd w:id="16"/>
    </w:p>
    <w:p w14:paraId="1AE62F27" w14:textId="79D611CA" w:rsidR="00AB6E09" w:rsidRPr="00AB6E09" w:rsidRDefault="00AB6E09" w:rsidP="00AB6E09">
      <w:pPr>
        <w:pStyle w:val="txtJustifi"/>
        <w:rPr>
          <w:lang w:eastAsia="en-US"/>
        </w:rPr>
      </w:pPr>
      <w:r>
        <w:rPr>
          <w:lang w:eastAsia="en-US"/>
        </w:rPr>
        <w:t>Diagramme de séquence sur la fonction « créer fusée ».</w:t>
      </w:r>
    </w:p>
    <w:p w14:paraId="45551A6E" w14:textId="1F416BDD" w:rsidR="00EE4E58" w:rsidRPr="00EE4E58" w:rsidRDefault="00EE4E58" w:rsidP="00EE4E58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2BD3B6AF" wp14:editId="33A3D6CF">
            <wp:extent cx="5759450" cy="6583680"/>
            <wp:effectExtent l="0" t="0" r="0" b="7620"/>
            <wp:docPr id="440450840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0840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B083" w14:textId="42E081FF" w:rsidR="008D6FED" w:rsidRPr="00EF0C53" w:rsidRDefault="008D6FED" w:rsidP="00EF0C53">
      <w:pPr>
        <w:pStyle w:val="Titre1"/>
      </w:pPr>
      <w:bookmarkStart w:id="17" w:name="_Toc194399195"/>
      <w:r w:rsidRPr="00EF0C53">
        <w:lastRenderedPageBreak/>
        <w:t>Conception</w:t>
      </w:r>
      <w:bookmarkEnd w:id="17"/>
    </w:p>
    <w:p w14:paraId="030A7A45" w14:textId="7D376255" w:rsidR="008D6FED" w:rsidRDefault="00790DB1" w:rsidP="00EF0C53">
      <w:pPr>
        <w:pStyle w:val="Titre2"/>
      </w:pPr>
      <w:bookmarkStart w:id="18" w:name="_Toc194399196"/>
      <w:r>
        <w:t>Diagrammes de classes</w:t>
      </w:r>
      <w:bookmarkEnd w:id="18"/>
    </w:p>
    <w:p w14:paraId="4B714155" w14:textId="0D087BB2" w:rsidR="001240AC" w:rsidRDefault="001240AC" w:rsidP="005E14B7">
      <w:pPr>
        <w:pStyle w:val="Titre3"/>
      </w:pPr>
      <w:bookmarkStart w:id="19" w:name="_Toc194399197"/>
      <w:r>
        <w:t>Diagramme de classe</w:t>
      </w:r>
      <w:r w:rsidR="00DD73E4">
        <w:t>s</w:t>
      </w:r>
      <w:r>
        <w:t xml:space="preserve"> user</w:t>
      </w:r>
      <w:bookmarkEnd w:id="19"/>
    </w:p>
    <w:p w14:paraId="37C09A9E" w14:textId="53E48D4D" w:rsidR="00E55DE9" w:rsidRPr="00E55DE9" w:rsidRDefault="00182700" w:rsidP="00E55DE9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020DB10C" wp14:editId="6BB44887">
            <wp:extent cx="5759450" cy="3407410"/>
            <wp:effectExtent l="0" t="0" r="0" b="2540"/>
            <wp:docPr id="2016694976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4976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6FC5" w14:textId="517D6701" w:rsidR="001240AC" w:rsidRDefault="001240AC" w:rsidP="005E14B7">
      <w:pPr>
        <w:pStyle w:val="Titre3"/>
      </w:pPr>
      <w:bookmarkStart w:id="20" w:name="_Toc194399198"/>
      <w:r>
        <w:t>Diagramme de classe</w:t>
      </w:r>
      <w:r w:rsidR="00DD73E4">
        <w:t>s</w:t>
      </w:r>
      <w:r>
        <w:t xml:space="preserve"> admin</w:t>
      </w:r>
      <w:bookmarkEnd w:id="20"/>
    </w:p>
    <w:p w14:paraId="7922D7A3" w14:textId="56A3D0F3" w:rsidR="00AB6E09" w:rsidRPr="00AB6E09" w:rsidRDefault="00AB6E09" w:rsidP="00AB6E09">
      <w:pPr>
        <w:pStyle w:val="txtJustifi"/>
        <w:rPr>
          <w:lang w:eastAsia="en-US"/>
        </w:rPr>
      </w:pPr>
      <w:r>
        <w:rPr>
          <w:lang w:eastAsia="en-US"/>
        </w:rPr>
        <w:t xml:space="preserve">La page de connexion renvoie directement à la page admin de gestion. </w:t>
      </w:r>
      <w:r w:rsidR="00620FD1">
        <w:rPr>
          <w:lang w:eastAsia="en-US"/>
        </w:rPr>
        <w:t xml:space="preserve">Chaque </w:t>
      </w:r>
      <w:r w:rsidR="00E6554E">
        <w:rPr>
          <w:lang w:eastAsia="en-US"/>
        </w:rPr>
        <w:t>fonctionnalité</w:t>
      </w:r>
      <w:r w:rsidR="00620FD1">
        <w:rPr>
          <w:lang w:eastAsia="en-US"/>
        </w:rPr>
        <w:t xml:space="preserve"> de la gestion passe par un contrôleur (fusée ou vol selon la fonction)</w:t>
      </w:r>
      <w:r w:rsidR="00E6554E">
        <w:rPr>
          <w:lang w:eastAsia="en-US"/>
        </w:rPr>
        <w:t xml:space="preserve"> qui renvoie tout à un </w:t>
      </w:r>
      <w:proofErr w:type="spellStart"/>
      <w:r w:rsidR="00E6554E">
        <w:rPr>
          <w:lang w:eastAsia="en-US"/>
        </w:rPr>
        <w:t>worker</w:t>
      </w:r>
      <w:proofErr w:type="spellEnd"/>
      <w:r w:rsidR="00E6554E">
        <w:rPr>
          <w:lang w:eastAsia="en-US"/>
        </w:rPr>
        <w:t xml:space="preserve">, travaillant avec le </w:t>
      </w:r>
      <w:proofErr w:type="spellStart"/>
      <w:r w:rsidR="00E6554E">
        <w:rPr>
          <w:lang w:eastAsia="en-US"/>
        </w:rPr>
        <w:t>rest</w:t>
      </w:r>
      <w:proofErr w:type="spellEnd"/>
      <w:r w:rsidR="00E6554E">
        <w:rPr>
          <w:lang w:eastAsia="en-US"/>
        </w:rPr>
        <w:t xml:space="preserve"> admin (qui a lui-même accès à la DB).</w:t>
      </w:r>
    </w:p>
    <w:p w14:paraId="13D8FCFF" w14:textId="6E235130" w:rsidR="00B147BC" w:rsidRPr="00B147BC" w:rsidRDefault="00B147BC" w:rsidP="00B147BC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5BEE7DB5" wp14:editId="0204E50F">
            <wp:extent cx="5759450" cy="3070225"/>
            <wp:effectExtent l="0" t="0" r="0" b="0"/>
            <wp:docPr id="1264948891" name="Image 1" descr="Une image contenant texte, capture d’écran, diagramm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8891" name="Image 1" descr="Une image contenant texte, capture d’écran, diagramme, affichag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CC10" w14:textId="5BC29AE7" w:rsidR="001240AC" w:rsidRDefault="001240AC" w:rsidP="005E14B7">
      <w:pPr>
        <w:pStyle w:val="Titre3"/>
      </w:pPr>
      <w:bookmarkStart w:id="21" w:name="_Toc194399199"/>
      <w:r>
        <w:lastRenderedPageBreak/>
        <w:t>Diagramme de class</w:t>
      </w:r>
      <w:r w:rsidR="005E14B7">
        <w:t>e</w:t>
      </w:r>
      <w:r w:rsidR="00DD73E4">
        <w:t>s</w:t>
      </w:r>
      <w:r w:rsidR="005E14B7">
        <w:t xml:space="preserve"> gateway</w:t>
      </w:r>
      <w:bookmarkEnd w:id="21"/>
    </w:p>
    <w:p w14:paraId="76B040D2" w14:textId="60ECA666" w:rsidR="00545F2A" w:rsidRPr="00545F2A" w:rsidRDefault="00545F2A" w:rsidP="00545F2A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71B87A2F" wp14:editId="52BA4BF3">
            <wp:extent cx="3600450" cy="2554959"/>
            <wp:effectExtent l="0" t="0" r="0" b="0"/>
            <wp:docPr id="1296304356" name="Image 1" descr="Une image contenant texte, capture d’écran, Rectangl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04356" name="Image 1" descr="Une image contenant texte, capture d’écran, Rectangle, lign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60" cy="25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26D3" w14:textId="566E296E" w:rsidR="005E14B7" w:rsidRDefault="005E14B7" w:rsidP="005E14B7">
      <w:pPr>
        <w:pStyle w:val="Titre3"/>
      </w:pPr>
      <w:bookmarkStart w:id="22" w:name="_Toc194399200"/>
      <w:r>
        <w:t>Diagramme de class</w:t>
      </w:r>
      <w:r w:rsidR="00DD73E4">
        <w:t>es</w:t>
      </w:r>
      <w:r>
        <w:t xml:space="preserve"> Rest user</w:t>
      </w:r>
      <w:bookmarkEnd w:id="22"/>
    </w:p>
    <w:p w14:paraId="7391B360" w14:textId="0F95CA6F" w:rsidR="00370A02" w:rsidRPr="00370A02" w:rsidRDefault="00447B19" w:rsidP="00370A02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0083AF0A" wp14:editId="46740236">
            <wp:extent cx="5714286" cy="5104762"/>
            <wp:effectExtent l="0" t="0" r="1270" b="1270"/>
            <wp:docPr id="1075909908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09908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E8" w14:textId="697EA498" w:rsidR="005E14B7" w:rsidRPr="001240AC" w:rsidRDefault="005E14B7" w:rsidP="005E14B7">
      <w:pPr>
        <w:pStyle w:val="Titre3"/>
      </w:pPr>
      <w:bookmarkStart w:id="23" w:name="_Toc194399201"/>
      <w:r>
        <w:lastRenderedPageBreak/>
        <w:t>Diagramme de class</w:t>
      </w:r>
      <w:r w:rsidR="00DD73E4">
        <w:t>es</w:t>
      </w:r>
      <w:r>
        <w:t xml:space="preserve"> Rest admin</w:t>
      </w:r>
      <w:bookmarkEnd w:id="23"/>
    </w:p>
    <w:p w14:paraId="3215EC91" w14:textId="19633490" w:rsidR="00865A1B" w:rsidRPr="00865A1B" w:rsidRDefault="00405E01" w:rsidP="00865A1B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0DE4456B" wp14:editId="48B936DD">
            <wp:extent cx="4666667" cy="6723809"/>
            <wp:effectExtent l="0" t="0" r="635" b="1270"/>
            <wp:docPr id="1671179425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79425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307" w14:textId="115C2D82" w:rsidR="008D6FED" w:rsidRDefault="00790DB1" w:rsidP="00EF0C53">
      <w:pPr>
        <w:pStyle w:val="Titre2"/>
      </w:pPr>
      <w:bookmarkStart w:id="24" w:name="_Toc194399202"/>
      <w:r>
        <w:lastRenderedPageBreak/>
        <w:t>Diagrammes de navigation</w:t>
      </w:r>
      <w:bookmarkEnd w:id="24"/>
    </w:p>
    <w:p w14:paraId="6F749F8D" w14:textId="009889B0" w:rsidR="009C2407" w:rsidRDefault="00790DB1" w:rsidP="0068283A">
      <w:pPr>
        <w:pStyle w:val="Titre3"/>
      </w:pPr>
      <w:bookmarkStart w:id="25" w:name="_Toc194399203"/>
      <w:r>
        <w:t>Diagramme de navigation</w:t>
      </w:r>
      <w:r w:rsidR="00DD73E4">
        <w:t xml:space="preserve"> user</w:t>
      </w:r>
      <w:bookmarkEnd w:id="25"/>
    </w:p>
    <w:p w14:paraId="66DF3558" w14:textId="6EAAD5A6" w:rsidR="00566D09" w:rsidRPr="00566D09" w:rsidRDefault="00566D09" w:rsidP="00566D09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2AD33A3E" wp14:editId="4178E529">
            <wp:extent cx="5759450" cy="5071745"/>
            <wp:effectExtent l="0" t="0" r="0" b="0"/>
            <wp:docPr id="39391765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1765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50DD" w14:textId="44DD5F0E" w:rsidR="00DD73E4" w:rsidRPr="009C2407" w:rsidRDefault="00DD73E4" w:rsidP="0068283A">
      <w:pPr>
        <w:pStyle w:val="Titre3"/>
      </w:pPr>
      <w:bookmarkStart w:id="26" w:name="_Toc194399204"/>
      <w:r>
        <w:lastRenderedPageBreak/>
        <w:t>Diagramme de navigation admin</w:t>
      </w:r>
      <w:bookmarkEnd w:id="26"/>
    </w:p>
    <w:p w14:paraId="138A9C9F" w14:textId="6C83CD8A" w:rsidR="00B56DEF" w:rsidRPr="00B56DEF" w:rsidRDefault="00B56DEF" w:rsidP="00B56DEF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1771102F" wp14:editId="02ECA8A9">
            <wp:extent cx="5759450" cy="5071745"/>
            <wp:effectExtent l="0" t="0" r="0" b="0"/>
            <wp:docPr id="1320421859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1859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0299" w14:textId="7961171C" w:rsidR="008D6FED" w:rsidRPr="00EF0C53" w:rsidRDefault="008D6FED" w:rsidP="00EF0C53">
      <w:pPr>
        <w:pStyle w:val="Titre1"/>
      </w:pPr>
      <w:bookmarkStart w:id="27" w:name="_Toc194399205"/>
      <w:r w:rsidRPr="00EF0C53">
        <w:lastRenderedPageBreak/>
        <w:t>Bases de données</w:t>
      </w:r>
      <w:bookmarkEnd w:id="27"/>
    </w:p>
    <w:p w14:paraId="49FF63E6" w14:textId="1EA84D7F" w:rsidR="008D6FED" w:rsidRDefault="0068283A" w:rsidP="00EF0C53">
      <w:pPr>
        <w:pStyle w:val="Titre2"/>
      </w:pPr>
      <w:bookmarkStart w:id="28" w:name="_Toc194399206"/>
      <w:r>
        <w:t>Schémas ER</w:t>
      </w:r>
      <w:bookmarkEnd w:id="28"/>
    </w:p>
    <w:p w14:paraId="475B853A" w14:textId="040FBE67" w:rsidR="0068283A" w:rsidRDefault="0068283A" w:rsidP="005163EB">
      <w:pPr>
        <w:pStyle w:val="Titre3"/>
      </w:pPr>
      <w:bookmarkStart w:id="29" w:name="_Toc194399207"/>
      <w:r>
        <w:t xml:space="preserve">Schéma ER </w:t>
      </w:r>
      <w:r w:rsidR="005163EB">
        <w:t>global</w:t>
      </w:r>
      <w:bookmarkEnd w:id="29"/>
    </w:p>
    <w:p w14:paraId="0FD696AC" w14:textId="6C13E1F5" w:rsidR="005353CA" w:rsidRDefault="005353CA" w:rsidP="005353CA">
      <w:pPr>
        <w:pStyle w:val="txtJustifi"/>
        <w:rPr>
          <w:lang w:eastAsia="en-US"/>
        </w:rPr>
      </w:pPr>
      <w:r>
        <w:rPr>
          <w:lang w:eastAsia="en-US"/>
        </w:rPr>
        <w:t xml:space="preserve">Dans le schéma ci-dessous, </w:t>
      </w:r>
      <w:r w:rsidR="00BB66B8">
        <w:rPr>
          <w:lang w:eastAsia="en-US"/>
        </w:rPr>
        <w:t>nous pouvons voir nos deux bases de données.</w:t>
      </w:r>
    </w:p>
    <w:p w14:paraId="77D8FD3E" w14:textId="52B03682" w:rsidR="00BB66B8" w:rsidRDefault="00BB66B8" w:rsidP="005353CA">
      <w:pPr>
        <w:pStyle w:val="txtJustifi"/>
        <w:rPr>
          <w:lang w:eastAsia="en-US"/>
        </w:rPr>
      </w:pPr>
      <w:r>
        <w:rPr>
          <w:lang w:eastAsia="en-US"/>
        </w:rPr>
        <w:t>La première contient des utilisateur</w:t>
      </w:r>
      <w:r w:rsidR="00974BF8">
        <w:rPr>
          <w:lang w:eastAsia="en-US"/>
        </w:rPr>
        <w:t>s</w:t>
      </w:r>
      <w:r>
        <w:rPr>
          <w:lang w:eastAsia="en-US"/>
        </w:rPr>
        <w:t xml:space="preserve"> qui peuvent créer des hérissons et </w:t>
      </w:r>
      <w:r w:rsidR="00974BF8">
        <w:rPr>
          <w:lang w:eastAsia="en-US"/>
        </w:rPr>
        <w:t>des voyages.</w:t>
      </w:r>
    </w:p>
    <w:p w14:paraId="60799C83" w14:textId="6760576D" w:rsidR="00974BF8" w:rsidRPr="005353CA" w:rsidRDefault="00974BF8" w:rsidP="005353CA">
      <w:pPr>
        <w:pStyle w:val="txtJustifi"/>
        <w:rPr>
          <w:lang w:eastAsia="en-US"/>
        </w:rPr>
      </w:pPr>
      <w:r>
        <w:rPr>
          <w:lang w:eastAsia="en-US"/>
        </w:rPr>
        <w:t xml:space="preserve">Ces voyages utilisent </w:t>
      </w:r>
      <w:r w:rsidR="00DA6F07">
        <w:rPr>
          <w:lang w:eastAsia="en-US"/>
        </w:rPr>
        <w:t>des fusées qui se trouvent dans la base de données « Admin ». Cette DB contient aussi des administrateurs.</w:t>
      </w:r>
    </w:p>
    <w:p w14:paraId="7521575C" w14:textId="74E6D1A6" w:rsidR="005163EB" w:rsidRPr="005163EB" w:rsidRDefault="001866A8" w:rsidP="005163EB">
      <w:pPr>
        <w:pStyle w:val="txtJustifi"/>
        <w:rPr>
          <w:lang w:eastAsia="en-US"/>
        </w:rPr>
      </w:pPr>
      <w:r>
        <w:object w:dxaOrig="15000" w:dyaOrig="6525" w14:anchorId="369A3F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5pt;height:160pt" o:ole="">
            <v:imagedata r:id="rId35" o:title=""/>
          </v:shape>
          <o:OLEObject Type="Embed" ProgID="Visio.Drawing.15" ShapeID="_x0000_i1025" DrawAspect="Content" ObjectID="_1805011913" r:id="rId36"/>
        </w:object>
      </w:r>
    </w:p>
    <w:p w14:paraId="65A850DC" w14:textId="56EB1234" w:rsidR="008D6FED" w:rsidRDefault="00BB475B" w:rsidP="00EF0C53">
      <w:pPr>
        <w:pStyle w:val="Titre2"/>
      </w:pPr>
      <w:bookmarkStart w:id="30" w:name="_Toc194399208"/>
      <w:r>
        <w:t>Schémas relationnels (MySQL)</w:t>
      </w:r>
      <w:bookmarkEnd w:id="30"/>
    </w:p>
    <w:p w14:paraId="34885C8F" w14:textId="1C4311E3" w:rsidR="0068283A" w:rsidRDefault="00BB475B" w:rsidP="00BB475B">
      <w:pPr>
        <w:pStyle w:val="Titre3"/>
      </w:pPr>
      <w:bookmarkStart w:id="31" w:name="_Toc194399209"/>
      <w:r>
        <w:t>Schéma relationnel user</w:t>
      </w:r>
      <w:bookmarkEnd w:id="31"/>
    </w:p>
    <w:p w14:paraId="051DF582" w14:textId="4A9169A4" w:rsidR="00671E20" w:rsidRDefault="00365D78" w:rsidP="00671E20">
      <w:pPr>
        <w:pStyle w:val="txtJustifi"/>
        <w:rPr>
          <w:lang w:eastAsia="en-US"/>
        </w:rPr>
      </w:pPr>
      <w:r>
        <w:rPr>
          <w:lang w:eastAsia="en-US"/>
        </w:rPr>
        <w:t>Ce schéma représente les relations plus précisément que le schéma relationnel vu au-dessus.</w:t>
      </w:r>
    </w:p>
    <w:p w14:paraId="4224DB1E" w14:textId="7A4780A0" w:rsidR="00365D78" w:rsidRPr="00671E20" w:rsidRDefault="00365D78" w:rsidP="00671E20">
      <w:pPr>
        <w:pStyle w:val="txtJustifi"/>
        <w:rPr>
          <w:lang w:eastAsia="en-US"/>
        </w:rPr>
      </w:pPr>
      <w:r>
        <w:rPr>
          <w:lang w:eastAsia="en-US"/>
        </w:rPr>
        <w:t>La particularité de ce schéma est la « </w:t>
      </w:r>
      <w:proofErr w:type="spellStart"/>
      <w:r>
        <w:rPr>
          <w:lang w:eastAsia="en-US"/>
        </w:rPr>
        <w:t>FK_Fusee</w:t>
      </w:r>
      <w:proofErr w:type="spellEnd"/>
      <w:r>
        <w:rPr>
          <w:lang w:eastAsia="en-US"/>
        </w:rPr>
        <w:t> » dans la table « </w:t>
      </w:r>
      <w:proofErr w:type="spellStart"/>
      <w:r>
        <w:rPr>
          <w:lang w:eastAsia="en-US"/>
        </w:rPr>
        <w:t>T_Voyage</w:t>
      </w:r>
      <w:proofErr w:type="spellEnd"/>
      <w:r>
        <w:rPr>
          <w:lang w:eastAsia="en-US"/>
        </w:rPr>
        <w:t> »</w:t>
      </w:r>
      <w:r w:rsidR="003A76D1">
        <w:rPr>
          <w:lang w:eastAsia="en-US"/>
        </w:rPr>
        <w:t>,</w:t>
      </w:r>
      <w:r>
        <w:rPr>
          <w:lang w:eastAsia="en-US"/>
        </w:rPr>
        <w:t xml:space="preserve"> </w:t>
      </w:r>
      <w:r w:rsidR="003A76D1">
        <w:rPr>
          <w:lang w:eastAsia="en-US"/>
        </w:rPr>
        <w:t xml:space="preserve">cette </w:t>
      </w:r>
      <w:r w:rsidR="00597AB0">
        <w:rPr>
          <w:lang w:eastAsia="en-US"/>
        </w:rPr>
        <w:t>table</w:t>
      </w:r>
      <w:r w:rsidR="003A76D1">
        <w:rPr>
          <w:lang w:eastAsia="en-US"/>
        </w:rPr>
        <w:t xml:space="preserve"> devant</w:t>
      </w:r>
      <w:r w:rsidR="00E50347">
        <w:rPr>
          <w:lang w:eastAsia="en-US"/>
        </w:rPr>
        <w:t xml:space="preserve"> contenir la PK d’une fusée se situant dans </w:t>
      </w:r>
      <w:r w:rsidR="00781D7D">
        <w:rPr>
          <w:lang w:eastAsia="en-US"/>
        </w:rPr>
        <w:t>la base de données administrateur.</w:t>
      </w:r>
    </w:p>
    <w:p w14:paraId="307F8E50" w14:textId="0790B085" w:rsidR="00B54A01" w:rsidRPr="00B54A01" w:rsidRDefault="00896B51" w:rsidP="00B54A01">
      <w:pPr>
        <w:pStyle w:val="txtJustifi"/>
        <w:rPr>
          <w:lang w:eastAsia="en-US"/>
        </w:rPr>
      </w:pPr>
      <w:r w:rsidRPr="00896B51">
        <w:rPr>
          <w:noProof/>
          <w:lang w:eastAsia="en-US"/>
        </w:rPr>
        <w:drawing>
          <wp:inline distT="0" distB="0" distL="0" distR="0" wp14:anchorId="54D0A114" wp14:editId="2FDA0507">
            <wp:extent cx="3445968" cy="2154555"/>
            <wp:effectExtent l="0" t="0" r="2540" b="0"/>
            <wp:docPr id="1552694041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4041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8" cy="21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0A1F" w14:textId="100AD975" w:rsidR="00BB475B" w:rsidRDefault="00BB475B" w:rsidP="00BB475B">
      <w:pPr>
        <w:pStyle w:val="Titre3"/>
      </w:pPr>
      <w:bookmarkStart w:id="32" w:name="_Toc194399210"/>
      <w:r>
        <w:t>Schéma relationnel admin</w:t>
      </w:r>
      <w:bookmarkEnd w:id="32"/>
    </w:p>
    <w:p w14:paraId="1846FE4A" w14:textId="4CF41610" w:rsidR="00781D7D" w:rsidRDefault="00781D7D" w:rsidP="00781D7D">
      <w:pPr>
        <w:pStyle w:val="txtJustifi"/>
        <w:rPr>
          <w:lang w:eastAsia="en-US"/>
        </w:rPr>
      </w:pPr>
      <w:r>
        <w:rPr>
          <w:lang w:eastAsia="en-US"/>
        </w:rPr>
        <w:t>Voici simplement le schéma relationnel admin :</w:t>
      </w:r>
    </w:p>
    <w:p w14:paraId="7DC5CEE4" w14:textId="76348C86" w:rsidR="00781D7D" w:rsidRPr="00781D7D" w:rsidRDefault="001866A8" w:rsidP="00781D7D">
      <w:pPr>
        <w:pStyle w:val="txtJustifi"/>
        <w:rPr>
          <w:lang w:eastAsia="en-US"/>
        </w:rPr>
      </w:pPr>
      <w:r w:rsidRPr="001866A8">
        <w:rPr>
          <w:noProof/>
          <w:lang w:eastAsia="en-US"/>
        </w:rPr>
        <w:drawing>
          <wp:inline distT="0" distB="0" distL="0" distR="0" wp14:anchorId="58FFE63E" wp14:editId="4C31235F">
            <wp:extent cx="2679590" cy="932331"/>
            <wp:effectExtent l="0" t="0" r="6985" b="1270"/>
            <wp:docPr id="91139871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871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183" cy="9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4C2" w14:textId="32425FDF" w:rsidR="008D6FED" w:rsidRPr="00EF0C53" w:rsidRDefault="008D6FED" w:rsidP="00EF0C53">
      <w:pPr>
        <w:pStyle w:val="Titre1"/>
      </w:pPr>
      <w:bookmarkStart w:id="33" w:name="_Toc194399211"/>
      <w:r w:rsidRPr="00EF0C53">
        <w:lastRenderedPageBreak/>
        <w:t>Implémentation des applications &lt;</w:t>
      </w:r>
      <w:r w:rsidR="00A740C8">
        <w:t>User</w:t>
      </w:r>
      <w:r w:rsidRPr="00EF0C53">
        <w:t>&gt; et &lt;</w:t>
      </w:r>
      <w:r w:rsidR="00A740C8">
        <w:t>Admin</w:t>
      </w:r>
      <w:r w:rsidRPr="00EF0C53">
        <w:t>&gt;</w:t>
      </w:r>
      <w:bookmarkEnd w:id="33"/>
    </w:p>
    <w:p w14:paraId="114A2B1F" w14:textId="3D6DA602" w:rsidR="008D6FED" w:rsidRDefault="008D6FED" w:rsidP="003D5510">
      <w:pPr>
        <w:pStyle w:val="Titre2"/>
      </w:pPr>
      <w:bookmarkStart w:id="34" w:name="_Toc194399212"/>
      <w:r w:rsidRPr="008D6FED">
        <w:t xml:space="preserve">Une descente de code </w:t>
      </w:r>
      <w:r w:rsidR="003D5510">
        <w:t>user</w:t>
      </w:r>
      <w:bookmarkEnd w:id="34"/>
    </w:p>
    <w:p w14:paraId="140351B9" w14:textId="0218B96D" w:rsidR="003D5510" w:rsidRPr="003D5510" w:rsidRDefault="003D5510" w:rsidP="003D5510">
      <w:pPr>
        <w:pStyle w:val="Titre2"/>
      </w:pPr>
      <w:bookmarkStart w:id="35" w:name="_Toc194399213"/>
      <w:r>
        <w:t>Une descente de code admin</w:t>
      </w:r>
      <w:bookmarkEnd w:id="35"/>
    </w:p>
    <w:p w14:paraId="6564F0EB" w14:textId="4027BF7E" w:rsidR="008D6FED" w:rsidRPr="00EF0C53" w:rsidRDefault="008D6FED" w:rsidP="00EF0C53">
      <w:pPr>
        <w:pStyle w:val="Titre1"/>
      </w:pPr>
      <w:bookmarkStart w:id="36" w:name="_Toc194399214"/>
      <w:r w:rsidRPr="00EF0C53">
        <w:lastRenderedPageBreak/>
        <w:t>Implémentation de l'application &lt;API Gateway&gt;</w:t>
      </w:r>
      <w:bookmarkEnd w:id="36"/>
    </w:p>
    <w:p w14:paraId="6C7B4B19" w14:textId="0280189B" w:rsidR="008D6FED" w:rsidRPr="008D6FED" w:rsidRDefault="008D6FED" w:rsidP="00EF0C53">
      <w:pPr>
        <w:pStyle w:val="Titre2"/>
      </w:pPr>
      <w:bookmarkStart w:id="37" w:name="_Toc194399215"/>
      <w:r w:rsidRPr="008D6FED">
        <w:t xml:space="preserve">Une descente de code </w:t>
      </w:r>
      <w:proofErr w:type="spellStart"/>
      <w:r w:rsidRPr="008D6FED">
        <w:t>APIGateway</w:t>
      </w:r>
      <w:bookmarkEnd w:id="37"/>
      <w:proofErr w:type="spellEnd"/>
    </w:p>
    <w:p w14:paraId="50FCF538" w14:textId="4DBDBA2B" w:rsidR="008D6FED" w:rsidRPr="00EF0C53" w:rsidRDefault="008D6FED" w:rsidP="00EF0C53">
      <w:pPr>
        <w:pStyle w:val="Titre1"/>
      </w:pPr>
      <w:bookmarkStart w:id="38" w:name="_Toc194399216"/>
      <w:r w:rsidRPr="00EF0C53">
        <w:lastRenderedPageBreak/>
        <w:t>Implémentation des applications &lt;</w:t>
      </w:r>
      <w:r w:rsidR="00285D56">
        <w:t>REST user</w:t>
      </w:r>
      <w:r w:rsidRPr="00EF0C53">
        <w:t>&gt; et &lt;</w:t>
      </w:r>
      <w:r w:rsidR="00285D56">
        <w:t>REST admin</w:t>
      </w:r>
      <w:r w:rsidRPr="00EF0C53">
        <w:t>&gt;</w:t>
      </w:r>
      <w:bookmarkEnd w:id="38"/>
    </w:p>
    <w:p w14:paraId="135837FE" w14:textId="7D273115" w:rsidR="008D6FED" w:rsidRDefault="008D6FED" w:rsidP="00EF0C53">
      <w:pPr>
        <w:pStyle w:val="Titre2"/>
      </w:pPr>
      <w:bookmarkStart w:id="39" w:name="_Toc194399217"/>
      <w:r>
        <w:t>U</w:t>
      </w:r>
      <w:r w:rsidRPr="008D6FED">
        <w:t>ne descente de code de l'API REST</w:t>
      </w:r>
      <w:r w:rsidR="00285D56">
        <w:t xml:space="preserve"> user</w:t>
      </w:r>
      <w:bookmarkEnd w:id="39"/>
    </w:p>
    <w:p w14:paraId="1A9A47B8" w14:textId="1C8A7EE2" w:rsidR="00285D56" w:rsidRPr="00285D56" w:rsidRDefault="00285D56" w:rsidP="00285D56">
      <w:pPr>
        <w:pStyle w:val="Titre2"/>
      </w:pPr>
      <w:bookmarkStart w:id="40" w:name="_Toc194399218"/>
      <w:r>
        <w:t>U</w:t>
      </w:r>
      <w:r w:rsidRPr="008D6FED">
        <w:t>ne descente de code de l'API REST</w:t>
      </w:r>
      <w:r>
        <w:t xml:space="preserve"> admin</w:t>
      </w:r>
      <w:bookmarkEnd w:id="40"/>
    </w:p>
    <w:p w14:paraId="3A68CC29" w14:textId="1FF03BFD" w:rsidR="008D6FED" w:rsidRPr="00EF0C53" w:rsidRDefault="008D6FED" w:rsidP="00EF0C53">
      <w:pPr>
        <w:pStyle w:val="Titre1"/>
      </w:pPr>
      <w:bookmarkStart w:id="41" w:name="_Toc194399219"/>
      <w:r w:rsidRPr="00EF0C53">
        <w:lastRenderedPageBreak/>
        <w:t>Hébergement</w:t>
      </w:r>
      <w:bookmarkEnd w:id="41"/>
    </w:p>
    <w:p w14:paraId="616D2645" w14:textId="3C31D701" w:rsidR="008D6FED" w:rsidRPr="00EF0C53" w:rsidRDefault="008D6FED" w:rsidP="00EF0C53">
      <w:pPr>
        <w:pStyle w:val="Titre1"/>
      </w:pPr>
      <w:bookmarkStart w:id="42" w:name="_Toc194399220"/>
      <w:r w:rsidRPr="00EF0C53">
        <w:lastRenderedPageBreak/>
        <w:t>Installation du projet complet avec les 5 applications</w:t>
      </w:r>
      <w:bookmarkEnd w:id="42"/>
    </w:p>
    <w:p w14:paraId="33621C0E" w14:textId="7378CAD3" w:rsidR="008D6FED" w:rsidRPr="00EF0C53" w:rsidRDefault="008D6FED" w:rsidP="00EF0C53">
      <w:pPr>
        <w:pStyle w:val="Titre1"/>
      </w:pPr>
      <w:bookmarkStart w:id="43" w:name="_Toc194399221"/>
      <w:r w:rsidRPr="00EF0C53">
        <w:lastRenderedPageBreak/>
        <w:t>Outils, langages (versions, définitions, installations)</w:t>
      </w:r>
      <w:bookmarkEnd w:id="43"/>
    </w:p>
    <w:p w14:paraId="55DB09A5" w14:textId="15A2CBBE" w:rsidR="008D6FED" w:rsidRPr="00EF0C53" w:rsidRDefault="008D6FED" w:rsidP="00EF0C53">
      <w:pPr>
        <w:pStyle w:val="Titre1"/>
      </w:pPr>
      <w:bookmarkStart w:id="44" w:name="_Toc194399222"/>
      <w:r w:rsidRPr="00EF0C53">
        <w:lastRenderedPageBreak/>
        <w:t>Tests de fonctionnement du projet</w:t>
      </w:r>
      <w:bookmarkEnd w:id="44"/>
    </w:p>
    <w:p w14:paraId="4F0DE07F" w14:textId="559C61FD" w:rsidR="008D6FED" w:rsidRPr="00EF0C53" w:rsidRDefault="008D6FED" w:rsidP="00EF0C53">
      <w:pPr>
        <w:pStyle w:val="Titre1"/>
      </w:pPr>
      <w:bookmarkStart w:id="45" w:name="_Toc194399223"/>
      <w:r w:rsidRPr="00EF0C53">
        <w:lastRenderedPageBreak/>
        <w:t>Auto-évaluations et conclusions</w:t>
      </w:r>
      <w:bookmarkEnd w:id="45"/>
    </w:p>
    <w:p w14:paraId="626A5501" w14:textId="73E2DCE9" w:rsidR="008D6FED" w:rsidRPr="008D6FED" w:rsidRDefault="008D6FED" w:rsidP="00EF0C53">
      <w:pPr>
        <w:pStyle w:val="Titre2"/>
      </w:pPr>
      <w:bookmarkStart w:id="46" w:name="_Toc194399224"/>
      <w:r w:rsidRPr="008D6FED">
        <w:t xml:space="preserve">Auto-évaluation et conclusion de </w:t>
      </w:r>
      <w:r w:rsidR="008D3470">
        <w:t xml:space="preserve">Nathan </w:t>
      </w:r>
      <w:proofErr w:type="spellStart"/>
      <w:r w:rsidR="008D3470">
        <w:t>Borgeat</w:t>
      </w:r>
      <w:bookmarkEnd w:id="46"/>
      <w:proofErr w:type="spellEnd"/>
    </w:p>
    <w:p w14:paraId="244C04A5" w14:textId="6575FD8D" w:rsidR="008D6FED" w:rsidRPr="008D6FED" w:rsidRDefault="008D6FED" w:rsidP="00EF0C53">
      <w:pPr>
        <w:pStyle w:val="Titre2"/>
      </w:pPr>
      <w:bookmarkStart w:id="47" w:name="_Toc194399225"/>
      <w:r w:rsidRPr="008D6FED">
        <w:t>Auto-évaluation et conclusion de</w:t>
      </w:r>
      <w:r w:rsidR="008D3470">
        <w:t xml:space="preserve"> Maxime Schmitt</w:t>
      </w:r>
      <w:bookmarkEnd w:id="47"/>
    </w:p>
    <w:p w14:paraId="69AFC38B" w14:textId="3B7169AB" w:rsidR="00E82971" w:rsidRPr="00E82971" w:rsidRDefault="00B20E48" w:rsidP="008D6FED">
      <w:pPr>
        <w:pStyle w:val="txtJustifi"/>
      </w:pPr>
      <w:r>
        <w:t>C’était vraiment un module.</w:t>
      </w:r>
    </w:p>
    <w:sectPr w:rsidR="00E82971" w:rsidRPr="00E82971" w:rsidSect="00070FA4">
      <w:headerReference w:type="default" r:id="rId39"/>
      <w:footerReference w:type="default" r:id="rId40"/>
      <w:pgSz w:w="11906" w:h="16838" w:code="9"/>
      <w:pgMar w:top="1418" w:right="1418" w:bottom="1418" w:left="1418" w:header="709" w:footer="709" w:gutter="0"/>
      <w:pgBorders w:offsetFrom="page">
        <w:left w:val="single" w:sz="12" w:space="24" w:color="44546A" w:themeColor="text2"/>
        <w:bottom w:val="single" w:sz="12" w:space="24" w:color="44546A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E1969" w14:textId="77777777" w:rsidR="005333DD" w:rsidRDefault="005333DD" w:rsidP="003C713A">
      <w:r>
        <w:separator/>
      </w:r>
    </w:p>
  </w:endnote>
  <w:endnote w:type="continuationSeparator" w:id="0">
    <w:p w14:paraId="09C150D8" w14:textId="77777777" w:rsidR="005333DD" w:rsidRDefault="005333DD" w:rsidP="003C713A">
      <w:r>
        <w:continuationSeparator/>
      </w:r>
    </w:p>
  </w:endnote>
  <w:endnote w:type="continuationNotice" w:id="1">
    <w:p w14:paraId="3E695601" w14:textId="77777777" w:rsidR="005333DD" w:rsidRDefault="005333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79776" w14:textId="77777777" w:rsidR="00F14BA0" w:rsidRPr="00F14BA0" w:rsidRDefault="00F14BA0" w:rsidP="00070FA4">
    <w:pPr>
      <w:pStyle w:val="Pieddepag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11558" w14:textId="77777777" w:rsidR="00246AF5" w:rsidRDefault="00771DD4" w:rsidP="00771DD4">
    <w:pPr>
      <w:pStyle w:val="Pieddepage"/>
      <w:jc w:val="right"/>
    </w:pPr>
    <w:r>
      <w:t xml:space="preserve">Page </w:t>
    </w:r>
    <w:r w:rsidR="0014296C">
      <w:fldChar w:fldCharType="begin"/>
    </w:r>
    <w:r w:rsidR="0014296C">
      <w:instrText xml:space="preserve"> PAGE \* ROMAIN \* ROMAN  \* MERGEFORMAT </w:instrText>
    </w:r>
    <w:r w:rsidR="0014296C">
      <w:fldChar w:fldCharType="separate"/>
    </w:r>
    <w:r w:rsidR="0014296C">
      <w:rPr>
        <w:noProof/>
      </w:rPr>
      <w:t>IV</w:t>
    </w:r>
    <w:r w:rsidR="0014296C">
      <w:fldChar w:fldCharType="end"/>
    </w:r>
    <w:r w:rsidR="0069674B">
      <w:t xml:space="preserve"> / </w:t>
    </w:r>
    <w:fldSimple w:instr=" NUMPAGES  \* ROMAN  \* MERGEFORMAT ">
      <w:r w:rsidR="0014296C">
        <w:rPr>
          <w:noProof/>
        </w:rPr>
        <w:t>VIII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6DF7D" w14:textId="77777777" w:rsidR="00A13C57" w:rsidRPr="00617F91" w:rsidRDefault="009B6C60" w:rsidP="009B6C60">
    <w:pPr>
      <w:pStyle w:val="Pieddepage"/>
      <w:jc w:val="center"/>
      <w:rPr>
        <w:b/>
        <w:bCs/>
      </w:rPr>
    </w:pPr>
    <w:r w:rsidRPr="00617F91">
      <w:rPr>
        <w:b/>
        <w:bCs/>
      </w:rPr>
      <w:t xml:space="preserve">Table des matières </w:t>
    </w:r>
    <w:r w:rsidR="00A13C57" w:rsidRPr="00617F91">
      <w:rPr>
        <w:b/>
        <w:bCs/>
      </w:rPr>
      <w:fldChar w:fldCharType="begin"/>
    </w:r>
    <w:r w:rsidR="00A13C57" w:rsidRPr="00617F91">
      <w:rPr>
        <w:b/>
        <w:bCs/>
      </w:rPr>
      <w:instrText xml:space="preserve"> PAGE \* ROMAIN \* ROMAN  \* MERGEFORMAT </w:instrText>
    </w:r>
    <w:r w:rsidR="00A13C57" w:rsidRPr="00617F91">
      <w:rPr>
        <w:b/>
        <w:bCs/>
      </w:rPr>
      <w:fldChar w:fldCharType="separate"/>
    </w:r>
    <w:r w:rsidR="00A13C57" w:rsidRPr="00617F91">
      <w:rPr>
        <w:b/>
        <w:bCs/>
      </w:rPr>
      <w:t>III</w:t>
    </w:r>
    <w:r w:rsidR="00A13C57" w:rsidRPr="00617F91">
      <w:rPr>
        <w:b/>
        <w:bCs/>
      </w:rPr>
      <w:fldChar w:fldCharType="end"/>
    </w:r>
  </w:p>
  <w:p w14:paraId="67788417" w14:textId="77777777" w:rsidR="00A13C57" w:rsidRPr="00F14BA0" w:rsidRDefault="00A13C57" w:rsidP="00070FA4">
    <w:pPr>
      <w:pStyle w:val="Pieddepage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E128A" w14:textId="77777777" w:rsidR="00C16DA1" w:rsidRDefault="00C16DA1" w:rsidP="00771DD4">
    <w:pPr>
      <w:pStyle w:val="Pieddepage"/>
      <w:jc w:val="right"/>
    </w:pPr>
    <w:r>
      <w:t xml:space="preserve">Page </w:t>
    </w:r>
    <w:r>
      <w:fldChar w:fldCharType="begin"/>
    </w:r>
    <w:r>
      <w:instrText xml:space="preserve"> PAGE \* ROMAIN \* ROMAN  \* MERGEFORMAT </w:instrText>
    </w:r>
    <w:r>
      <w:fldChar w:fldCharType="separate"/>
    </w:r>
    <w:r>
      <w:rPr>
        <w:noProof/>
      </w:rPr>
      <w:t>IV</w:t>
    </w:r>
    <w:r>
      <w:fldChar w:fldCharType="end"/>
    </w:r>
    <w:r>
      <w:t xml:space="preserve"> / </w:t>
    </w:r>
    <w:fldSimple w:instr=" NUMPAGES  \* ROMAN  \* MERGEFORMAT ">
      <w:r>
        <w:rPr>
          <w:noProof/>
        </w:rPr>
        <w:t>VIII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FFCF3" w14:textId="77777777" w:rsidR="008B6C3F" w:rsidRDefault="008B6C3F" w:rsidP="00A13C57">
    <w:pPr>
      <w:pStyle w:val="Pieddepage"/>
      <w:jc w:val="right"/>
    </w:pPr>
    <w:r>
      <w:t xml:space="preserve">Page </w:t>
    </w:r>
    <w:r>
      <w:fldChar w:fldCharType="begin"/>
    </w:r>
    <w:r>
      <w:instrText xml:space="preserve"> PAGE \* Arabic  \* MERGEFORMAT </w:instrText>
    </w:r>
    <w:r>
      <w:fldChar w:fldCharType="separate"/>
    </w:r>
    <w:r>
      <w:t>III</w:t>
    </w:r>
    <w:r>
      <w:fldChar w:fldCharType="end"/>
    </w:r>
    <w:r>
      <w:t xml:space="preserve"> / </w:t>
    </w:r>
    <w:fldSimple w:instr=" NUMPAGES  \* Arabic  \* MERGEFORMAT ">
      <w:r>
        <w:rPr>
          <w:noProof/>
        </w:rPr>
        <w:t>8</w:t>
      </w:r>
    </w:fldSimple>
  </w:p>
  <w:p w14:paraId="0E57B658" w14:textId="77777777" w:rsidR="008B6C3F" w:rsidRPr="00F14BA0" w:rsidRDefault="008B6C3F" w:rsidP="00070FA4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D9174" w14:textId="77777777" w:rsidR="005333DD" w:rsidRDefault="005333DD" w:rsidP="003C713A">
      <w:r>
        <w:separator/>
      </w:r>
    </w:p>
  </w:footnote>
  <w:footnote w:type="continuationSeparator" w:id="0">
    <w:p w14:paraId="13A41848" w14:textId="77777777" w:rsidR="005333DD" w:rsidRDefault="005333DD" w:rsidP="003C713A">
      <w:r>
        <w:continuationSeparator/>
      </w:r>
    </w:p>
  </w:footnote>
  <w:footnote w:type="continuationNotice" w:id="1">
    <w:p w14:paraId="69C46E45" w14:textId="77777777" w:rsidR="005333DD" w:rsidRDefault="005333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F6120" w14:textId="77777777" w:rsidR="00EF0C53" w:rsidRPr="005D02E4" w:rsidRDefault="00EF0C53" w:rsidP="00A13C57">
    <w:pPr>
      <w:pStyle w:val="En-tte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77EB9" w14:textId="77777777" w:rsidR="00EF0C53" w:rsidRPr="003C713A" w:rsidRDefault="00EF0C53" w:rsidP="003C713A">
    <w:pPr>
      <w:pStyle w:val="En-tt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EC98D" w14:textId="77777777" w:rsidR="00A13C57" w:rsidRPr="005D02E4" w:rsidRDefault="00A13C57" w:rsidP="00A13C57">
    <w:pPr>
      <w:pStyle w:val="En-tte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80CB0" w14:textId="576AFDCC" w:rsidR="008B6C3F" w:rsidRPr="003F3C49" w:rsidRDefault="008D6FED" w:rsidP="00CA56CF">
    <w:pPr>
      <w:pStyle w:val="En-tte"/>
      <w:rPr>
        <w:lang w:val="fr-CH"/>
      </w:rPr>
    </w:pPr>
    <w:r>
      <w:fldChar w:fldCharType="begin"/>
    </w:r>
    <w:r w:rsidRPr="003F3C49">
      <w:rPr>
        <w:lang w:val="fr-CH"/>
      </w:rPr>
      <w:instrText xml:space="preserve"> TITLE   \* MERGEFORMAT </w:instrText>
    </w:r>
    <w:r>
      <w:fldChar w:fldCharType="separate"/>
    </w:r>
    <w:r w:rsidRPr="003F3C49">
      <w:rPr>
        <w:lang w:val="fr-CH"/>
      </w:rPr>
      <w:t>133 - DOC - BOR_SCH</w:t>
    </w:r>
    <w:r>
      <w:fldChar w:fldCharType="end"/>
    </w:r>
    <w:r w:rsidR="00004CB4" w:rsidRPr="00CA56CF">
      <w:ptab w:relativeTo="margin" w:alignment="right" w:leader="none"/>
    </w:r>
    <w:r w:rsidR="00EF0C53">
      <w:fldChar w:fldCharType="begin"/>
    </w:r>
    <w:r w:rsidR="00EF0C53" w:rsidRPr="003F3C49">
      <w:rPr>
        <w:lang w:val="fr-CH"/>
      </w:rPr>
      <w:instrText xml:space="preserve"> STYLEREF  "Titre 1"  \* MERGEFORMAT </w:instrText>
    </w:r>
    <w:r w:rsidR="00EF0C53">
      <w:fldChar w:fldCharType="separate"/>
    </w:r>
    <w:r w:rsidR="005F4060">
      <w:rPr>
        <w:noProof/>
        <w:lang w:val="fr-CH"/>
      </w:rPr>
      <w:t>Bases de données</w:t>
    </w:r>
    <w:r w:rsidR="00EF0C53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3366D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EBCDA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E009F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47284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4561D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E00A7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E04B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D8E53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8E7F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6DE08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E977D9"/>
    <w:multiLevelType w:val="multilevel"/>
    <w:tmpl w:val="D0F84C24"/>
    <w:styleLink w:val="Lpucerond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90A0182"/>
    <w:multiLevelType w:val="multilevel"/>
    <w:tmpl w:val="D0F84C24"/>
    <w:numStyleLink w:val="Lpuceronde"/>
  </w:abstractNum>
  <w:abstractNum w:abstractNumId="12" w15:restartNumberingAfterBreak="0">
    <w:nsid w:val="515E4672"/>
    <w:multiLevelType w:val="multilevel"/>
    <w:tmpl w:val="724A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820EEA"/>
    <w:multiLevelType w:val="multilevel"/>
    <w:tmpl w:val="90C07D8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349458473">
    <w:abstractNumId w:val="13"/>
  </w:num>
  <w:num w:numId="2" w16cid:durableId="863177837">
    <w:abstractNumId w:val="8"/>
  </w:num>
  <w:num w:numId="3" w16cid:durableId="1581063859">
    <w:abstractNumId w:val="3"/>
  </w:num>
  <w:num w:numId="4" w16cid:durableId="2079017222">
    <w:abstractNumId w:val="2"/>
  </w:num>
  <w:num w:numId="5" w16cid:durableId="853692159">
    <w:abstractNumId w:val="1"/>
  </w:num>
  <w:num w:numId="6" w16cid:durableId="901453788">
    <w:abstractNumId w:val="0"/>
  </w:num>
  <w:num w:numId="7" w16cid:durableId="1056203010">
    <w:abstractNumId w:val="9"/>
  </w:num>
  <w:num w:numId="8" w16cid:durableId="761150877">
    <w:abstractNumId w:val="7"/>
  </w:num>
  <w:num w:numId="9" w16cid:durableId="1541429058">
    <w:abstractNumId w:val="6"/>
  </w:num>
  <w:num w:numId="10" w16cid:durableId="1321495629">
    <w:abstractNumId w:val="5"/>
  </w:num>
  <w:num w:numId="11" w16cid:durableId="983386611">
    <w:abstractNumId w:val="4"/>
  </w:num>
  <w:num w:numId="12" w16cid:durableId="498348749">
    <w:abstractNumId w:val="10"/>
  </w:num>
  <w:num w:numId="13" w16cid:durableId="477112565">
    <w:abstractNumId w:val="11"/>
  </w:num>
  <w:num w:numId="14" w16cid:durableId="1846939259">
    <w:abstractNumId w:val="12"/>
  </w:num>
  <w:num w:numId="15" w16cid:durableId="1375227139">
    <w:abstractNumId w:val="12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D"/>
    <w:rsid w:val="00004CB4"/>
    <w:rsid w:val="000104D6"/>
    <w:rsid w:val="00015726"/>
    <w:rsid w:val="000314B7"/>
    <w:rsid w:val="00033490"/>
    <w:rsid w:val="0003563E"/>
    <w:rsid w:val="000443E6"/>
    <w:rsid w:val="000638FA"/>
    <w:rsid w:val="00070FA4"/>
    <w:rsid w:val="00076990"/>
    <w:rsid w:val="0008122B"/>
    <w:rsid w:val="000902E7"/>
    <w:rsid w:val="000944F3"/>
    <w:rsid w:val="000B6491"/>
    <w:rsid w:val="000B79F2"/>
    <w:rsid w:val="000C0559"/>
    <w:rsid w:val="000D06A8"/>
    <w:rsid w:val="000D4088"/>
    <w:rsid w:val="000E2E82"/>
    <w:rsid w:val="000E5868"/>
    <w:rsid w:val="000F5A6C"/>
    <w:rsid w:val="00104256"/>
    <w:rsid w:val="001138EA"/>
    <w:rsid w:val="001240AC"/>
    <w:rsid w:val="00126CC4"/>
    <w:rsid w:val="0014296C"/>
    <w:rsid w:val="00143C80"/>
    <w:rsid w:val="0014493E"/>
    <w:rsid w:val="00150B82"/>
    <w:rsid w:val="0015182D"/>
    <w:rsid w:val="00157951"/>
    <w:rsid w:val="00163400"/>
    <w:rsid w:val="0016478B"/>
    <w:rsid w:val="00166D16"/>
    <w:rsid w:val="0017725D"/>
    <w:rsid w:val="00182700"/>
    <w:rsid w:val="001857C9"/>
    <w:rsid w:val="001866A8"/>
    <w:rsid w:val="001A04E5"/>
    <w:rsid w:val="001A5302"/>
    <w:rsid w:val="001A644E"/>
    <w:rsid w:val="001B065F"/>
    <w:rsid w:val="001B1B33"/>
    <w:rsid w:val="001B4B92"/>
    <w:rsid w:val="001C0E15"/>
    <w:rsid w:val="001D658E"/>
    <w:rsid w:val="001D65B9"/>
    <w:rsid w:val="001E5938"/>
    <w:rsid w:val="0020584C"/>
    <w:rsid w:val="0022030B"/>
    <w:rsid w:val="00221ACF"/>
    <w:rsid w:val="00234531"/>
    <w:rsid w:val="00237E7B"/>
    <w:rsid w:val="00246AF5"/>
    <w:rsid w:val="002609CE"/>
    <w:rsid w:val="002843E5"/>
    <w:rsid w:val="00285D56"/>
    <w:rsid w:val="00292D57"/>
    <w:rsid w:val="002B0845"/>
    <w:rsid w:val="002B49B9"/>
    <w:rsid w:val="002D7DDE"/>
    <w:rsid w:val="002E665C"/>
    <w:rsid w:val="00314B34"/>
    <w:rsid w:val="0032648F"/>
    <w:rsid w:val="00334005"/>
    <w:rsid w:val="00337A24"/>
    <w:rsid w:val="00345417"/>
    <w:rsid w:val="00345F9F"/>
    <w:rsid w:val="00357FBF"/>
    <w:rsid w:val="00361216"/>
    <w:rsid w:val="00365D78"/>
    <w:rsid w:val="00370A02"/>
    <w:rsid w:val="00380755"/>
    <w:rsid w:val="003A76D1"/>
    <w:rsid w:val="003B1C04"/>
    <w:rsid w:val="003C2808"/>
    <w:rsid w:val="003C4C76"/>
    <w:rsid w:val="003C713A"/>
    <w:rsid w:val="003D5510"/>
    <w:rsid w:val="003F3C49"/>
    <w:rsid w:val="00405E01"/>
    <w:rsid w:val="004103DB"/>
    <w:rsid w:val="004273F9"/>
    <w:rsid w:val="00436AAF"/>
    <w:rsid w:val="00447B19"/>
    <w:rsid w:val="00451FA9"/>
    <w:rsid w:val="00456D0F"/>
    <w:rsid w:val="00460087"/>
    <w:rsid w:val="004625BF"/>
    <w:rsid w:val="00463B33"/>
    <w:rsid w:val="00466988"/>
    <w:rsid w:val="004676A7"/>
    <w:rsid w:val="00483E3A"/>
    <w:rsid w:val="00491D18"/>
    <w:rsid w:val="00492C2A"/>
    <w:rsid w:val="004A4AD4"/>
    <w:rsid w:val="004B2A25"/>
    <w:rsid w:val="004D1F99"/>
    <w:rsid w:val="004E07A3"/>
    <w:rsid w:val="004E53B8"/>
    <w:rsid w:val="004F0B54"/>
    <w:rsid w:val="004F0B82"/>
    <w:rsid w:val="004F3D0F"/>
    <w:rsid w:val="0050232E"/>
    <w:rsid w:val="00515354"/>
    <w:rsid w:val="00515C4A"/>
    <w:rsid w:val="005163EB"/>
    <w:rsid w:val="005201FC"/>
    <w:rsid w:val="005333DD"/>
    <w:rsid w:val="005353CA"/>
    <w:rsid w:val="00544C8E"/>
    <w:rsid w:val="00545F2A"/>
    <w:rsid w:val="005462DC"/>
    <w:rsid w:val="00547E47"/>
    <w:rsid w:val="005532FE"/>
    <w:rsid w:val="0055697F"/>
    <w:rsid w:val="005655E6"/>
    <w:rsid w:val="00565C41"/>
    <w:rsid w:val="00566654"/>
    <w:rsid w:val="00566D09"/>
    <w:rsid w:val="00585A40"/>
    <w:rsid w:val="00586C59"/>
    <w:rsid w:val="005871D8"/>
    <w:rsid w:val="00597AB0"/>
    <w:rsid w:val="005A19B0"/>
    <w:rsid w:val="005B3B70"/>
    <w:rsid w:val="005C2448"/>
    <w:rsid w:val="005C55FD"/>
    <w:rsid w:val="005C7B83"/>
    <w:rsid w:val="005D4422"/>
    <w:rsid w:val="005D7FD7"/>
    <w:rsid w:val="005E14B7"/>
    <w:rsid w:val="005F4060"/>
    <w:rsid w:val="005F5E03"/>
    <w:rsid w:val="005F7BCA"/>
    <w:rsid w:val="00600192"/>
    <w:rsid w:val="00601F31"/>
    <w:rsid w:val="0060793D"/>
    <w:rsid w:val="00607A12"/>
    <w:rsid w:val="00617F91"/>
    <w:rsid w:val="00620FD1"/>
    <w:rsid w:val="006218ED"/>
    <w:rsid w:val="00626B73"/>
    <w:rsid w:val="00654404"/>
    <w:rsid w:val="00666806"/>
    <w:rsid w:val="00671E20"/>
    <w:rsid w:val="00680100"/>
    <w:rsid w:val="006820FC"/>
    <w:rsid w:val="0068283A"/>
    <w:rsid w:val="00683125"/>
    <w:rsid w:val="00687821"/>
    <w:rsid w:val="006952AA"/>
    <w:rsid w:val="006956B4"/>
    <w:rsid w:val="0069674B"/>
    <w:rsid w:val="006B2D54"/>
    <w:rsid w:val="006B5616"/>
    <w:rsid w:val="006D030B"/>
    <w:rsid w:val="006E7F7D"/>
    <w:rsid w:val="006F5563"/>
    <w:rsid w:val="006F607F"/>
    <w:rsid w:val="006F6355"/>
    <w:rsid w:val="00702060"/>
    <w:rsid w:val="00707C2F"/>
    <w:rsid w:val="00711BC0"/>
    <w:rsid w:val="0073586C"/>
    <w:rsid w:val="007403D1"/>
    <w:rsid w:val="00740530"/>
    <w:rsid w:val="00740580"/>
    <w:rsid w:val="00740C36"/>
    <w:rsid w:val="0075082B"/>
    <w:rsid w:val="00763BD2"/>
    <w:rsid w:val="0077032A"/>
    <w:rsid w:val="0077038E"/>
    <w:rsid w:val="00771DD4"/>
    <w:rsid w:val="007813C5"/>
    <w:rsid w:val="00781D7D"/>
    <w:rsid w:val="00782E83"/>
    <w:rsid w:val="00783A46"/>
    <w:rsid w:val="007902C6"/>
    <w:rsid w:val="00790DB1"/>
    <w:rsid w:val="00797236"/>
    <w:rsid w:val="007A1A0C"/>
    <w:rsid w:val="007E37DC"/>
    <w:rsid w:val="007F2B21"/>
    <w:rsid w:val="007F5CF6"/>
    <w:rsid w:val="0080194C"/>
    <w:rsid w:val="008066D2"/>
    <w:rsid w:val="008134B9"/>
    <w:rsid w:val="00813883"/>
    <w:rsid w:val="008220FC"/>
    <w:rsid w:val="0082232B"/>
    <w:rsid w:val="00827234"/>
    <w:rsid w:val="00840A13"/>
    <w:rsid w:val="00865A1B"/>
    <w:rsid w:val="00875173"/>
    <w:rsid w:val="00896B51"/>
    <w:rsid w:val="008A5F6B"/>
    <w:rsid w:val="008A65C5"/>
    <w:rsid w:val="008B1298"/>
    <w:rsid w:val="008B210C"/>
    <w:rsid w:val="008B340A"/>
    <w:rsid w:val="008B418A"/>
    <w:rsid w:val="008B5675"/>
    <w:rsid w:val="008B6C3F"/>
    <w:rsid w:val="008D1B9E"/>
    <w:rsid w:val="008D3470"/>
    <w:rsid w:val="008D355D"/>
    <w:rsid w:val="008D6FED"/>
    <w:rsid w:val="008E3F20"/>
    <w:rsid w:val="0090218A"/>
    <w:rsid w:val="009073F0"/>
    <w:rsid w:val="00913EE8"/>
    <w:rsid w:val="009248BC"/>
    <w:rsid w:val="00940428"/>
    <w:rsid w:val="00962112"/>
    <w:rsid w:val="009747FA"/>
    <w:rsid w:val="00974BF8"/>
    <w:rsid w:val="009815CD"/>
    <w:rsid w:val="00983AC6"/>
    <w:rsid w:val="00984DA3"/>
    <w:rsid w:val="009A52B3"/>
    <w:rsid w:val="009B5FC0"/>
    <w:rsid w:val="009B6B74"/>
    <w:rsid w:val="009B6C60"/>
    <w:rsid w:val="009C186F"/>
    <w:rsid w:val="009C2407"/>
    <w:rsid w:val="009C2E22"/>
    <w:rsid w:val="009C62E6"/>
    <w:rsid w:val="009F5A0B"/>
    <w:rsid w:val="00A13C57"/>
    <w:rsid w:val="00A2083C"/>
    <w:rsid w:val="00A4236B"/>
    <w:rsid w:val="00A46346"/>
    <w:rsid w:val="00A52B82"/>
    <w:rsid w:val="00A65269"/>
    <w:rsid w:val="00A740C8"/>
    <w:rsid w:val="00A76CF6"/>
    <w:rsid w:val="00A91840"/>
    <w:rsid w:val="00AB3FB3"/>
    <w:rsid w:val="00AB6E09"/>
    <w:rsid w:val="00AC5FC6"/>
    <w:rsid w:val="00AD2743"/>
    <w:rsid w:val="00AD40E1"/>
    <w:rsid w:val="00AD570E"/>
    <w:rsid w:val="00AE0091"/>
    <w:rsid w:val="00AF5DAF"/>
    <w:rsid w:val="00B109AE"/>
    <w:rsid w:val="00B147BC"/>
    <w:rsid w:val="00B20E48"/>
    <w:rsid w:val="00B22519"/>
    <w:rsid w:val="00B3227A"/>
    <w:rsid w:val="00B42B00"/>
    <w:rsid w:val="00B47548"/>
    <w:rsid w:val="00B53697"/>
    <w:rsid w:val="00B54A01"/>
    <w:rsid w:val="00B56DEF"/>
    <w:rsid w:val="00BA053A"/>
    <w:rsid w:val="00BB475B"/>
    <w:rsid w:val="00BB5CF3"/>
    <w:rsid w:val="00BB66B8"/>
    <w:rsid w:val="00BD699B"/>
    <w:rsid w:val="00BE2077"/>
    <w:rsid w:val="00BE2D95"/>
    <w:rsid w:val="00BF2AE3"/>
    <w:rsid w:val="00BF4313"/>
    <w:rsid w:val="00C006BF"/>
    <w:rsid w:val="00C11B63"/>
    <w:rsid w:val="00C1516C"/>
    <w:rsid w:val="00C16DA1"/>
    <w:rsid w:val="00C32708"/>
    <w:rsid w:val="00C43D3B"/>
    <w:rsid w:val="00C45CC0"/>
    <w:rsid w:val="00C519F6"/>
    <w:rsid w:val="00C65AFD"/>
    <w:rsid w:val="00C70223"/>
    <w:rsid w:val="00C72D14"/>
    <w:rsid w:val="00C7559C"/>
    <w:rsid w:val="00C90D2E"/>
    <w:rsid w:val="00C966D1"/>
    <w:rsid w:val="00CA1D00"/>
    <w:rsid w:val="00CA56CF"/>
    <w:rsid w:val="00CB3C19"/>
    <w:rsid w:val="00CC48D2"/>
    <w:rsid w:val="00CF22CF"/>
    <w:rsid w:val="00CF6B14"/>
    <w:rsid w:val="00D214D4"/>
    <w:rsid w:val="00D33449"/>
    <w:rsid w:val="00D34624"/>
    <w:rsid w:val="00D43D7E"/>
    <w:rsid w:val="00D6747E"/>
    <w:rsid w:val="00D720DA"/>
    <w:rsid w:val="00D743BA"/>
    <w:rsid w:val="00D817C7"/>
    <w:rsid w:val="00D8386A"/>
    <w:rsid w:val="00D8692C"/>
    <w:rsid w:val="00D877E5"/>
    <w:rsid w:val="00D877E6"/>
    <w:rsid w:val="00D97440"/>
    <w:rsid w:val="00DA2CF8"/>
    <w:rsid w:val="00DA4D36"/>
    <w:rsid w:val="00DA6F07"/>
    <w:rsid w:val="00DC7727"/>
    <w:rsid w:val="00DD131C"/>
    <w:rsid w:val="00DD2C33"/>
    <w:rsid w:val="00DD73E4"/>
    <w:rsid w:val="00DE661A"/>
    <w:rsid w:val="00DF6FF0"/>
    <w:rsid w:val="00E14F11"/>
    <w:rsid w:val="00E15296"/>
    <w:rsid w:val="00E443FB"/>
    <w:rsid w:val="00E50347"/>
    <w:rsid w:val="00E51D88"/>
    <w:rsid w:val="00E55DE9"/>
    <w:rsid w:val="00E65114"/>
    <w:rsid w:val="00E6554E"/>
    <w:rsid w:val="00E677B2"/>
    <w:rsid w:val="00E74105"/>
    <w:rsid w:val="00E749F4"/>
    <w:rsid w:val="00E809F8"/>
    <w:rsid w:val="00E82971"/>
    <w:rsid w:val="00E85395"/>
    <w:rsid w:val="00E85D5F"/>
    <w:rsid w:val="00E86FB3"/>
    <w:rsid w:val="00E92509"/>
    <w:rsid w:val="00EA3884"/>
    <w:rsid w:val="00EB2250"/>
    <w:rsid w:val="00EB5604"/>
    <w:rsid w:val="00EB58DF"/>
    <w:rsid w:val="00EB7D2F"/>
    <w:rsid w:val="00ED22A0"/>
    <w:rsid w:val="00ED6FE4"/>
    <w:rsid w:val="00EE24B8"/>
    <w:rsid w:val="00EE4E06"/>
    <w:rsid w:val="00EE4E58"/>
    <w:rsid w:val="00EF0C53"/>
    <w:rsid w:val="00EF219B"/>
    <w:rsid w:val="00F01505"/>
    <w:rsid w:val="00F02517"/>
    <w:rsid w:val="00F1315C"/>
    <w:rsid w:val="00F14BA0"/>
    <w:rsid w:val="00F17FE1"/>
    <w:rsid w:val="00F262EA"/>
    <w:rsid w:val="00F35CB9"/>
    <w:rsid w:val="00F6084E"/>
    <w:rsid w:val="00F71977"/>
    <w:rsid w:val="00F82C3D"/>
    <w:rsid w:val="00F847B5"/>
    <w:rsid w:val="00F84AD1"/>
    <w:rsid w:val="00F85D5C"/>
    <w:rsid w:val="00F90D06"/>
    <w:rsid w:val="00F978D6"/>
    <w:rsid w:val="00FA3646"/>
    <w:rsid w:val="00FA3DF5"/>
    <w:rsid w:val="00FD253B"/>
    <w:rsid w:val="00FE06C5"/>
    <w:rsid w:val="00FF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A77C0F6"/>
  <w15:chartTrackingRefBased/>
  <w15:docId w15:val="{250A2B61-9202-4C2D-B6D0-6201364D4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93D"/>
    <w:pPr>
      <w:spacing w:after="0" w:line="240" w:lineRule="auto"/>
    </w:pPr>
    <w:rPr>
      <w:rFonts w:ascii="Arial" w:eastAsia="Times New Roman" w:hAnsi="Arial" w:cs="Arial"/>
      <w:lang w:eastAsia="fr-FR"/>
    </w:rPr>
  </w:style>
  <w:style w:type="paragraph" w:styleId="Titre1">
    <w:name w:val="heading 1"/>
    <w:basedOn w:val="Normal"/>
    <w:next w:val="txtJustifi"/>
    <w:link w:val="Titre1Car"/>
    <w:uiPriority w:val="9"/>
    <w:qFormat/>
    <w:rsid w:val="00143C80"/>
    <w:pPr>
      <w:keepNext/>
      <w:keepLines/>
      <w:pageBreakBefore/>
      <w:numPr>
        <w:numId w:val="1"/>
      </w:numPr>
      <w:spacing w:after="240" w:line="276" w:lineRule="auto"/>
      <w:ind w:left="431" w:hanging="431"/>
      <w:outlineLvl w:val="0"/>
    </w:pPr>
    <w:rPr>
      <w:rFonts w:eastAsiaTheme="majorEastAsia" w:cstheme="majorBidi"/>
      <w:b/>
      <w:bCs/>
      <w:color w:val="000000" w:themeColor="text1"/>
      <w:sz w:val="32"/>
      <w:szCs w:val="28"/>
      <w:lang w:eastAsia="en-US"/>
    </w:rPr>
  </w:style>
  <w:style w:type="paragraph" w:styleId="Titre2">
    <w:name w:val="heading 2"/>
    <w:basedOn w:val="Normal"/>
    <w:next w:val="txtJustifi"/>
    <w:link w:val="Titre2Car"/>
    <w:uiPriority w:val="9"/>
    <w:unhideWhenUsed/>
    <w:qFormat/>
    <w:rsid w:val="00143C80"/>
    <w:pPr>
      <w:keepNext/>
      <w:numPr>
        <w:ilvl w:val="1"/>
        <w:numId w:val="1"/>
      </w:numPr>
      <w:spacing w:before="12" w:after="120" w:line="276" w:lineRule="auto"/>
      <w:ind w:left="691" w:hanging="578"/>
      <w:outlineLvl w:val="1"/>
    </w:pPr>
    <w:rPr>
      <w:rFonts w:eastAsiaTheme="majorEastAsia" w:cstheme="majorBidi"/>
      <w:b/>
      <w:bCs/>
      <w:color w:val="323E4F" w:themeColor="text2" w:themeShade="BF"/>
      <w:sz w:val="28"/>
      <w:szCs w:val="26"/>
      <w:lang w:eastAsia="en-US"/>
    </w:rPr>
  </w:style>
  <w:style w:type="paragraph" w:styleId="Titre3">
    <w:name w:val="heading 3"/>
    <w:basedOn w:val="Normal"/>
    <w:next w:val="txtJustifi"/>
    <w:link w:val="Titre3Car"/>
    <w:uiPriority w:val="9"/>
    <w:unhideWhenUsed/>
    <w:qFormat/>
    <w:rsid w:val="00143C80"/>
    <w:pPr>
      <w:keepNext/>
      <w:numPr>
        <w:ilvl w:val="2"/>
        <w:numId w:val="1"/>
      </w:numPr>
      <w:spacing w:after="120" w:line="276" w:lineRule="auto"/>
      <w:ind w:left="947"/>
      <w:outlineLvl w:val="2"/>
    </w:pPr>
    <w:rPr>
      <w:rFonts w:eastAsiaTheme="majorEastAsia" w:cstheme="majorBidi"/>
      <w:b/>
      <w:bCs/>
      <w:noProof/>
      <w:color w:val="2F5496" w:themeColor="accent1" w:themeShade="BF"/>
      <w:sz w:val="24"/>
      <w:lang w:eastAsia="en-US"/>
    </w:rPr>
  </w:style>
  <w:style w:type="paragraph" w:styleId="Titre4">
    <w:name w:val="heading 4"/>
    <w:basedOn w:val="Normal"/>
    <w:next w:val="txtJustifi"/>
    <w:link w:val="Titre4Car"/>
    <w:autoRedefine/>
    <w:uiPriority w:val="9"/>
    <w:unhideWhenUsed/>
    <w:qFormat/>
    <w:rsid w:val="00143C80"/>
    <w:pPr>
      <w:keepNext/>
      <w:numPr>
        <w:ilvl w:val="3"/>
        <w:numId w:val="1"/>
      </w:numPr>
      <w:spacing w:after="80"/>
      <w:ind w:left="1202" w:hanging="862"/>
      <w:outlineLvl w:val="3"/>
    </w:pPr>
    <w:rPr>
      <w:rFonts w:eastAsiaTheme="majorEastAsia" w:cstheme="majorBidi"/>
      <w:b/>
      <w:bCs/>
      <w:iCs/>
      <w:color w:val="595959" w:themeColor="text1" w:themeTint="A6"/>
    </w:rPr>
  </w:style>
  <w:style w:type="paragraph" w:styleId="Titre5">
    <w:name w:val="heading 5"/>
    <w:basedOn w:val="Normal"/>
    <w:next w:val="txtJustifi"/>
    <w:link w:val="Titre5Car"/>
    <w:uiPriority w:val="9"/>
    <w:unhideWhenUsed/>
    <w:qFormat/>
    <w:rsid w:val="006E7F7D"/>
    <w:pPr>
      <w:keepNext/>
      <w:numPr>
        <w:ilvl w:val="4"/>
        <w:numId w:val="1"/>
      </w:numPr>
      <w:spacing w:after="6"/>
      <w:ind w:left="1916" w:hanging="1009"/>
      <w:outlineLvl w:val="4"/>
    </w:pPr>
    <w:rPr>
      <w:rFonts w:eastAsiaTheme="majorEastAsia" w:cstheme="majorBidi"/>
      <w:color w:val="4472C4" w:themeColor="accent1"/>
      <w:sz w:val="2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2C3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2C3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2C3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2C3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43C80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43C80"/>
    <w:rPr>
      <w:rFonts w:ascii="Arial" w:eastAsiaTheme="majorEastAsia" w:hAnsi="Arial" w:cstheme="majorBidi"/>
      <w:b/>
      <w:bCs/>
      <w:color w:val="323E4F" w:themeColor="text2" w:themeShade="BF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43C80"/>
    <w:rPr>
      <w:rFonts w:ascii="Arial" w:eastAsiaTheme="majorEastAsia" w:hAnsi="Arial" w:cstheme="majorBidi"/>
      <w:b/>
      <w:bCs/>
      <w:noProof/>
      <w:color w:val="2F5496" w:themeColor="accent1" w:themeShade="BF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143C80"/>
    <w:rPr>
      <w:rFonts w:ascii="Arial" w:eastAsiaTheme="majorEastAsia" w:hAnsi="Arial" w:cstheme="majorBidi"/>
      <w:b/>
      <w:bCs/>
      <w:iCs/>
      <w:color w:val="595959" w:themeColor="text1" w:themeTint="A6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6E7F7D"/>
    <w:rPr>
      <w:rFonts w:ascii="Arial" w:eastAsiaTheme="majorEastAsia" w:hAnsi="Arial" w:cstheme="majorBidi"/>
      <w:color w:val="4472C4" w:themeColor="accent1"/>
      <w:sz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DD2C33"/>
    <w:rPr>
      <w:rFonts w:asciiTheme="majorHAnsi" w:eastAsiaTheme="majorEastAsia" w:hAnsiTheme="majorHAnsi" w:cstheme="majorBidi"/>
      <w:color w:val="1F3763" w:themeColor="accent1" w:themeShade="7F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DD2C33"/>
    <w:rPr>
      <w:rFonts w:asciiTheme="majorHAnsi" w:eastAsiaTheme="majorEastAsia" w:hAnsiTheme="majorHAnsi" w:cstheme="majorBidi"/>
      <w:i/>
      <w:iCs/>
      <w:color w:val="1F3763" w:themeColor="accent1" w:themeShade="7F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DD2C3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DD2C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A56CF"/>
    <w:pPr>
      <w:pBdr>
        <w:bottom w:val="single" w:sz="4" w:space="1" w:color="5B9BD5" w:themeColor="accent5"/>
      </w:pBdr>
      <w:tabs>
        <w:tab w:val="center" w:pos="4703"/>
        <w:tab w:val="right" w:pos="9406"/>
      </w:tabs>
    </w:pPr>
    <w:rPr>
      <w:rFonts w:eastAsiaTheme="minorHAnsi" w:cstheme="minorBidi"/>
      <w:color w:val="5B9BD5" w:themeColor="accent5"/>
      <w:sz w:val="16"/>
      <w:lang w:val="en-US" w:eastAsia="en-US"/>
    </w:rPr>
  </w:style>
  <w:style w:type="character" w:customStyle="1" w:styleId="En-tteCar">
    <w:name w:val="En-tête Car"/>
    <w:basedOn w:val="Policepardfaut"/>
    <w:link w:val="En-tte"/>
    <w:uiPriority w:val="99"/>
    <w:rsid w:val="00CA56CF"/>
    <w:rPr>
      <w:rFonts w:ascii="Arial" w:hAnsi="Arial"/>
      <w:color w:val="5B9BD5" w:themeColor="accent5"/>
      <w:sz w:val="16"/>
      <w:lang w:val="en-US"/>
    </w:rPr>
  </w:style>
  <w:style w:type="table" w:styleId="Grilledutableau">
    <w:name w:val="Table Grid"/>
    <w:basedOn w:val="TableauNormal"/>
    <w:rsid w:val="00DD2C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principal">
    <w:name w:val="Titre principal"/>
    <w:basedOn w:val="Normal"/>
    <w:rsid w:val="00DD2C33"/>
    <w:pPr>
      <w:spacing w:before="5120"/>
      <w:jc w:val="center"/>
    </w:pPr>
    <w:rPr>
      <w:rFonts w:asciiTheme="minorHAnsi" w:hAnsiTheme="minorHAnsi" w:cs="Times New Roman"/>
      <w:sz w:val="72"/>
      <w:szCs w:val="24"/>
    </w:rPr>
  </w:style>
  <w:style w:type="paragraph" w:customStyle="1" w:styleId="Titreversion">
    <w:name w:val="Titre version"/>
    <w:basedOn w:val="Normal"/>
    <w:semiHidden/>
    <w:rsid w:val="00DD2C33"/>
    <w:pPr>
      <w:spacing w:before="100" w:beforeAutospacing="1" w:after="120"/>
      <w:jc w:val="center"/>
    </w:pPr>
    <w:rPr>
      <w:rFonts w:cs="Times New Roman"/>
      <w:szCs w:val="24"/>
    </w:rPr>
  </w:style>
  <w:style w:type="paragraph" w:customStyle="1" w:styleId="Titreauteur">
    <w:name w:val="Titre auteur"/>
    <w:basedOn w:val="Normal"/>
    <w:qFormat/>
    <w:rsid w:val="00DD2C33"/>
    <w:pPr>
      <w:spacing w:before="1200"/>
      <w:jc w:val="center"/>
    </w:pPr>
    <w:rPr>
      <w:rFonts w:cs="Times New Roman"/>
      <w:sz w:val="32"/>
      <w:szCs w:val="24"/>
    </w:rPr>
  </w:style>
  <w:style w:type="paragraph" w:customStyle="1" w:styleId="Titresecondaire">
    <w:name w:val="Titre secondaire"/>
    <w:basedOn w:val="Titreprincipal"/>
    <w:rsid w:val="00DD2C33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paragraph" w:styleId="Pieddepage">
    <w:name w:val="footer"/>
    <w:basedOn w:val="Normal"/>
    <w:link w:val="PieddepageCar"/>
    <w:uiPriority w:val="99"/>
    <w:unhideWhenUsed/>
    <w:rsid w:val="003C713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C713A"/>
    <w:rPr>
      <w:rFonts w:ascii="Arial" w:eastAsia="Times New Roman" w:hAnsi="Arial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F0B82"/>
    <w:pPr>
      <w:spacing w:before="100" w:after="100"/>
      <w:ind w:left="221"/>
    </w:pPr>
    <w:rPr>
      <w:b/>
    </w:rPr>
  </w:style>
  <w:style w:type="paragraph" w:styleId="TM1">
    <w:name w:val="toc 1"/>
    <w:basedOn w:val="Normal"/>
    <w:next w:val="Normal"/>
    <w:autoRedefine/>
    <w:uiPriority w:val="39"/>
    <w:unhideWhenUsed/>
    <w:rsid w:val="004F0B82"/>
    <w:pPr>
      <w:spacing w:before="120" w:after="120"/>
    </w:pPr>
    <w:rPr>
      <w:b/>
    </w:rPr>
  </w:style>
  <w:style w:type="paragraph" w:styleId="TM3">
    <w:name w:val="toc 3"/>
    <w:basedOn w:val="Normal"/>
    <w:next w:val="Normal"/>
    <w:autoRedefine/>
    <w:uiPriority w:val="39"/>
    <w:unhideWhenUsed/>
    <w:rsid w:val="00F847B5"/>
    <w:pPr>
      <w:spacing w:before="40" w:after="40"/>
      <w:ind w:left="442"/>
    </w:pPr>
  </w:style>
  <w:style w:type="paragraph" w:styleId="TM4">
    <w:name w:val="toc 4"/>
    <w:basedOn w:val="Normal"/>
    <w:next w:val="Normal"/>
    <w:autoRedefine/>
    <w:uiPriority w:val="39"/>
    <w:unhideWhenUsed/>
    <w:rsid w:val="00BF4313"/>
    <w:pPr>
      <w:ind w:left="658"/>
    </w:pPr>
  </w:style>
  <w:style w:type="character" w:styleId="Lienhypertexte">
    <w:name w:val="Hyperlink"/>
    <w:basedOn w:val="Policepardfaut"/>
    <w:uiPriority w:val="99"/>
    <w:unhideWhenUsed/>
    <w:rsid w:val="003C713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713A"/>
    <w:rPr>
      <w:color w:val="605E5C"/>
      <w:shd w:val="clear" w:color="auto" w:fill="E1DFDD"/>
    </w:rPr>
  </w:style>
  <w:style w:type="character" w:customStyle="1" w:styleId="CGras">
    <w:name w:val="C_Gras"/>
    <w:basedOn w:val="Policepardfaut"/>
    <w:uiPriority w:val="1"/>
    <w:qFormat/>
    <w:rsid w:val="00AB3FB3"/>
    <w:rPr>
      <w:b/>
    </w:rPr>
  </w:style>
  <w:style w:type="character" w:customStyle="1" w:styleId="CItalique">
    <w:name w:val="C_Italique"/>
    <w:basedOn w:val="CGras"/>
    <w:uiPriority w:val="1"/>
    <w:qFormat/>
    <w:rsid w:val="00AB3FB3"/>
    <w:rPr>
      <w:b w:val="0"/>
      <w:i/>
    </w:rPr>
  </w:style>
  <w:style w:type="character" w:customStyle="1" w:styleId="CGrasitalique">
    <w:name w:val="C_Gras_italique"/>
    <w:basedOn w:val="CItalique"/>
    <w:uiPriority w:val="1"/>
    <w:qFormat/>
    <w:rsid w:val="00AB3FB3"/>
    <w:rPr>
      <w:b/>
      <w:i/>
    </w:rPr>
  </w:style>
  <w:style w:type="character" w:customStyle="1" w:styleId="CSoulign">
    <w:name w:val="C_Souligné"/>
    <w:basedOn w:val="CGrasitalique"/>
    <w:uiPriority w:val="1"/>
    <w:qFormat/>
    <w:rsid w:val="00AB3FB3"/>
    <w:rPr>
      <w:b w:val="0"/>
      <w:i w:val="0"/>
      <w:u w:val="single"/>
    </w:rPr>
  </w:style>
  <w:style w:type="character" w:customStyle="1" w:styleId="CSurlign">
    <w:name w:val="C_Surligné"/>
    <w:uiPriority w:val="1"/>
    <w:qFormat/>
    <w:rsid w:val="00AB3FB3"/>
    <w:rPr>
      <w:bdr w:val="none" w:sz="0" w:space="0" w:color="auto"/>
      <w:shd w:val="solid" w:color="FFFF00" w:fill="auto"/>
    </w:rPr>
  </w:style>
  <w:style w:type="character" w:customStyle="1" w:styleId="CCouleurs">
    <w:name w:val="C_Couleurs"/>
    <w:basedOn w:val="Policepardfaut"/>
    <w:uiPriority w:val="1"/>
    <w:qFormat/>
    <w:rsid w:val="0017725D"/>
    <w:rPr>
      <w:lang w:eastAsia="en-US"/>
    </w:rPr>
  </w:style>
  <w:style w:type="paragraph" w:customStyle="1" w:styleId="txtGauche">
    <w:name w:val="txt_Gauche"/>
    <w:basedOn w:val="Normal"/>
    <w:qFormat/>
    <w:rsid w:val="000902E7"/>
  </w:style>
  <w:style w:type="paragraph" w:customStyle="1" w:styleId="txtCentr">
    <w:name w:val="txt_Centré"/>
    <w:basedOn w:val="txtGauche"/>
    <w:qFormat/>
    <w:rsid w:val="000902E7"/>
    <w:pPr>
      <w:jc w:val="center"/>
    </w:pPr>
  </w:style>
  <w:style w:type="paragraph" w:customStyle="1" w:styleId="txtDroite">
    <w:name w:val="txt_Droite"/>
    <w:basedOn w:val="txtCentr"/>
    <w:qFormat/>
    <w:rsid w:val="000902E7"/>
    <w:pPr>
      <w:jc w:val="right"/>
    </w:pPr>
  </w:style>
  <w:style w:type="paragraph" w:customStyle="1" w:styleId="txtJustifi">
    <w:name w:val="txt_Justifié"/>
    <w:basedOn w:val="txtDroite"/>
    <w:qFormat/>
    <w:rsid w:val="009F5A0B"/>
    <w:pPr>
      <w:keepLines/>
      <w:spacing w:after="120"/>
      <w:jc w:val="both"/>
    </w:pPr>
  </w:style>
  <w:style w:type="numbering" w:customStyle="1" w:styleId="Lpuceronde">
    <w:name w:val="L_puce_ronde"/>
    <w:basedOn w:val="Aucuneliste"/>
    <w:uiPriority w:val="99"/>
    <w:rsid w:val="00702060"/>
    <w:pPr>
      <w:numPr>
        <w:numId w:val="12"/>
      </w:numPr>
    </w:pPr>
  </w:style>
  <w:style w:type="table" w:customStyle="1" w:styleId="Tabcentr">
    <w:name w:val="Tab_centré"/>
    <w:basedOn w:val="TableauNormal"/>
    <w:uiPriority w:val="99"/>
    <w:rsid w:val="00702060"/>
    <w:pPr>
      <w:spacing w:after="0" w:line="240" w:lineRule="auto"/>
    </w:pPr>
    <w:tblPr>
      <w:jc w:val="center"/>
    </w:tblPr>
    <w:trPr>
      <w:jc w:val="center"/>
    </w:trPr>
  </w:style>
  <w:style w:type="character" w:styleId="Lienhypertextesuivivisit">
    <w:name w:val="FollowedHyperlink"/>
    <w:basedOn w:val="Policepardfaut"/>
    <w:uiPriority w:val="99"/>
    <w:semiHidden/>
    <w:unhideWhenUsed/>
    <w:rsid w:val="00C65AFD"/>
    <w:rPr>
      <w:color w:val="954F72" w:themeColor="followedHyperlink"/>
      <w:u w:val="single"/>
    </w:rPr>
  </w:style>
  <w:style w:type="table" w:styleId="TableauGrille4-Accentuation1">
    <w:name w:val="Grid Table 4 Accent 1"/>
    <w:basedOn w:val="TableauNormal"/>
    <w:uiPriority w:val="49"/>
    <w:rsid w:val="009747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7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4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package" Target="embeddings/Microsoft_Visio_Drawing.vsdx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rgeatn\OneDrive%20-%20EDUETATFR\EMF\EMF3\EMF3_Informatique\Mod&#232;le%20de%20RP\RP%20-%20Mod&#232;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2CDD7-4C58-40AA-B24E-1E13B7138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RP - Modèle.dotx</Template>
  <TotalTime>0</TotalTime>
  <Pages>29</Pages>
  <Words>1628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133 - DOC - BOR_SCH</vt:lpstr>
    </vt:vector>
  </TitlesOfParts>
  <Company/>
  <LinksUpToDate>false</LinksUpToDate>
  <CharactersWithSpaces>10566</CharactersWithSpaces>
  <SharedDoc>false</SharedDoc>
  <HLinks>
    <vt:vector size="294" baseType="variant"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_Toc194303908</vt:lpwstr>
      </vt:variant>
      <vt:variant>
        <vt:i4>1966140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_Toc194303907</vt:lpwstr>
      </vt:variant>
      <vt:variant>
        <vt:i4>1966140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_Toc194303906</vt:lpwstr>
      </vt:variant>
      <vt:variant>
        <vt:i4>1966140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_Toc194303905</vt:lpwstr>
      </vt:variant>
      <vt:variant>
        <vt:i4>1966140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_Toc194303904</vt:lpwstr>
      </vt:variant>
      <vt:variant>
        <vt:i4>1966140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_Toc194303903</vt:lpwstr>
      </vt:variant>
      <vt:variant>
        <vt:i4>1966140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_Toc194303902</vt:lpwstr>
      </vt:variant>
      <vt:variant>
        <vt:i4>1966140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_Toc194303901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_Toc194303900</vt:lpwstr>
      </vt:variant>
      <vt:variant>
        <vt:i4>1507389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_Toc194303899</vt:lpwstr>
      </vt:variant>
      <vt:variant>
        <vt:i4>1507389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_Toc194303898</vt:lpwstr>
      </vt:variant>
      <vt:variant>
        <vt:i4>1507389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_Toc194303897</vt:lpwstr>
      </vt:variant>
      <vt:variant>
        <vt:i4>1507389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_Toc194303896</vt:lpwstr>
      </vt:variant>
      <vt:variant>
        <vt:i4>1507389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_Toc194303895</vt:lpwstr>
      </vt:variant>
      <vt:variant>
        <vt:i4>1507389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_Toc194303894</vt:lpwstr>
      </vt:variant>
      <vt:variant>
        <vt:i4>1507389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_Toc194303893</vt:lpwstr>
      </vt:variant>
      <vt:variant>
        <vt:i4>1507389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_Toc194303892</vt:lpwstr>
      </vt:variant>
      <vt:variant>
        <vt:i4>1507389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_Toc194303891</vt:lpwstr>
      </vt:variant>
      <vt:variant>
        <vt:i4>1507389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_Toc194303890</vt:lpwstr>
      </vt:variant>
      <vt:variant>
        <vt:i4>1441853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_Toc194303889</vt:lpwstr>
      </vt:variant>
      <vt:variant>
        <vt:i4>1441853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_Toc194303888</vt:lpwstr>
      </vt:variant>
      <vt:variant>
        <vt:i4>1441853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_Toc194303887</vt:lpwstr>
      </vt:variant>
      <vt:variant>
        <vt:i4>1441853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_Toc194303886</vt:lpwstr>
      </vt:variant>
      <vt:variant>
        <vt:i4>1441853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_Toc194303885</vt:lpwstr>
      </vt:variant>
      <vt:variant>
        <vt:i4>1441853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_Toc194303884</vt:lpwstr>
      </vt:variant>
      <vt:variant>
        <vt:i4>1441853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_Toc194303883</vt:lpwstr>
      </vt:variant>
      <vt:variant>
        <vt:i4>1441853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_Toc194303882</vt:lpwstr>
      </vt:variant>
      <vt:variant>
        <vt:i4>1441853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_Toc194303881</vt:lpwstr>
      </vt:variant>
      <vt:variant>
        <vt:i4>1441853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_Toc194303880</vt:lpwstr>
      </vt:variant>
      <vt:variant>
        <vt:i4>1638461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_Toc194303879</vt:lpwstr>
      </vt:variant>
      <vt:variant>
        <vt:i4>1638461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_Toc194303878</vt:lpwstr>
      </vt:variant>
      <vt:variant>
        <vt:i4>1638461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_Toc194303877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_Toc194303876</vt:lpwstr>
      </vt:variant>
      <vt:variant>
        <vt:i4>1638461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_Toc194303875</vt:lpwstr>
      </vt:variant>
      <vt:variant>
        <vt:i4>1638461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_Toc194303874</vt:lpwstr>
      </vt:variant>
      <vt:variant>
        <vt:i4>1638461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_Toc194303873</vt:lpwstr>
      </vt:variant>
      <vt:variant>
        <vt:i4>1638461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_Toc194303872</vt:lpwstr>
      </vt:variant>
      <vt:variant>
        <vt:i4>1638461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_Toc194303871</vt:lpwstr>
      </vt:variant>
      <vt:variant>
        <vt:i4>1638461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_Toc194303870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_Toc194303869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_Toc194303868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_Toc194303867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_Toc194303866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_Toc194303865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_Toc194303864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_Toc194303863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_Toc194303862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_Toc194303861</vt:lpwstr>
      </vt:variant>
      <vt:variant>
        <vt:i4>1572925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_Toc194303860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133 - DOC - BOR_SCH</dc:title>
  <dc:subject/>
  <dc:creator>Borgeat Nathan</dc:creator>
  <cp:keywords/>
  <dc:description/>
  <cp:lastModifiedBy>Schmitt Maxime</cp:lastModifiedBy>
  <cp:revision>146</cp:revision>
  <dcterms:created xsi:type="dcterms:W3CDTF">2025-03-25T06:59:00Z</dcterms:created>
  <dcterms:modified xsi:type="dcterms:W3CDTF">2025-04-01T09:25:00Z</dcterms:modified>
</cp:coreProperties>
</file>