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44D31" w14:textId="1F357E55" w:rsidR="00DD2C33" w:rsidRPr="00992ADF" w:rsidRDefault="008D6FED" w:rsidP="00DD2C33">
      <w:pPr>
        <w:pStyle w:val="Titreprincipal"/>
      </w:pPr>
      <w:r>
        <w:t>133</w:t>
      </w:r>
      <w:r w:rsidR="00E15296">
        <w:t xml:space="preserve"> – </w:t>
      </w:r>
      <w:r w:rsidR="000D06A8" w:rsidRPr="000D06A8">
        <w:rPr>
          <w:lang w:val="fr-FR"/>
        </w:rPr>
        <w:t>Développer des applications WEB</w:t>
      </w:r>
    </w:p>
    <w:p w14:paraId="1731F153" w14:textId="1B05FDDB" w:rsidR="00DD2C33" w:rsidRPr="00992ADF" w:rsidRDefault="008D6FED" w:rsidP="00DD2C33">
      <w:pPr>
        <w:pStyle w:val="Titresecondaire"/>
      </w:pPr>
      <w:r>
        <w:t>Documentation</w:t>
      </w:r>
    </w:p>
    <w:p w14:paraId="7203AA2F" w14:textId="66B9D5F8" w:rsidR="00DD2C33" w:rsidRDefault="00B05C37" w:rsidP="00DD2C33">
      <w:pPr>
        <w:pStyle w:val="Titreversion"/>
      </w:pPr>
      <w:r w:rsidRPr="00B05C37">
        <w:rPr>
          <w:noProof/>
        </w:rPr>
        <w:drawing>
          <wp:anchor distT="0" distB="0" distL="114300" distR="114300" simplePos="0" relativeHeight="251658240" behindDoc="1" locked="0" layoutInCell="1" allowOverlap="1" wp14:anchorId="31095271" wp14:editId="2CEBA120">
            <wp:simplePos x="0" y="0"/>
            <wp:positionH relativeFrom="column">
              <wp:posOffset>4552902</wp:posOffset>
            </wp:positionH>
            <wp:positionV relativeFrom="paragraph">
              <wp:posOffset>188367</wp:posOffset>
            </wp:positionV>
            <wp:extent cx="1733550" cy="1816735"/>
            <wp:effectExtent l="0" t="0" r="0" b="0"/>
            <wp:wrapNone/>
            <wp:docPr id="1033080878" name="Image 1" descr="Une image contenant Graphique, clipart, symbole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80878" name="Image 1" descr="Une image contenant Graphique, clipart, symbole, blanc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C33" w:rsidRPr="00992ADF">
        <w:t xml:space="preserve">Version 1 du </w:t>
      </w:r>
      <w:r w:rsidR="00E75DE7">
        <w:fldChar w:fldCharType="begin"/>
      </w:r>
      <w:r w:rsidR="00E75DE7">
        <w:instrText xml:space="preserve"> SAVEDATE  \@ "dd.MM.yyyy"  \* MERGEFORMAT </w:instrText>
      </w:r>
      <w:r w:rsidR="00E75DE7">
        <w:fldChar w:fldCharType="separate"/>
      </w:r>
      <w:r w:rsidR="009674E2">
        <w:rPr>
          <w:noProof/>
        </w:rPr>
        <w:t>15.04.2025</w:t>
      </w:r>
      <w:r w:rsidR="00E75DE7">
        <w:fldChar w:fldCharType="end"/>
      </w:r>
    </w:p>
    <w:p w14:paraId="11A4B8C9" w14:textId="71B421DD" w:rsidR="00DD2C33" w:rsidRPr="00992ADF" w:rsidRDefault="00DD2C33" w:rsidP="00DD2C33">
      <w:pPr>
        <w:pStyle w:val="Titreversion"/>
      </w:pPr>
      <w:r>
        <w:t xml:space="preserve">Créé le </w:t>
      </w:r>
      <w:r>
        <w:fldChar w:fldCharType="begin"/>
      </w:r>
      <w:r>
        <w:instrText xml:space="preserve"> CREATEDATE  \@ "dd.MM.yyyy"  \* MERGEFORMAT </w:instrText>
      </w:r>
      <w:r>
        <w:fldChar w:fldCharType="separate"/>
      </w:r>
      <w:r w:rsidR="008D6FED">
        <w:rPr>
          <w:noProof/>
        </w:rPr>
        <w:t>24.03.2025</w:t>
      </w:r>
      <w:r>
        <w:fldChar w:fldCharType="end"/>
      </w:r>
    </w:p>
    <w:p w14:paraId="7751C1DF" w14:textId="63B6C193" w:rsidR="00DD2C33" w:rsidRPr="00992ADF" w:rsidRDefault="00DD2C33" w:rsidP="00DD2C33">
      <w:pPr>
        <w:pStyle w:val="Titreauteur"/>
      </w:pPr>
      <w:r>
        <w:t>Borgeat Nathan</w:t>
      </w:r>
      <w:r w:rsidR="008D6FED">
        <w:t>, Schmitt Maxime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204"/>
      </w:tblGrid>
      <w:tr w:rsidR="00DD2C33" w:rsidRPr="00992ADF" w14:paraId="77AD4715" w14:textId="77777777" w:rsidTr="003F3C49">
        <w:tc>
          <w:tcPr>
            <w:tcW w:w="4747" w:type="dxa"/>
            <w:vAlign w:val="center"/>
          </w:tcPr>
          <w:p w14:paraId="16877376" w14:textId="77777777" w:rsidR="00DD2C33" w:rsidRPr="00992ADF" w:rsidRDefault="00DD2C33" w:rsidP="003F3C49">
            <w:r w:rsidRPr="00992ADF">
              <w:rPr>
                <w:noProof/>
              </w:rPr>
              <w:drawing>
                <wp:inline distT="0" distB="0" distL="0" distR="0" wp14:anchorId="16ED978C" wp14:editId="33DB9D7E">
                  <wp:extent cx="2946238" cy="1657986"/>
                  <wp:effectExtent l="0" t="0" r="6985" b="0"/>
                  <wp:docPr id="4" name="Image 4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text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238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5653BA0" w14:textId="407CF95B" w:rsidR="00DD2C33" w:rsidRPr="00992ADF" w:rsidRDefault="00DD2C33" w:rsidP="003F3C49">
            <w:r w:rsidRPr="00992ADF">
              <w:t xml:space="preserve">Module du </w:t>
            </w:r>
            <w:r w:rsidR="008D6FED">
              <w:t>17.03.2025</w:t>
            </w:r>
            <w:r w:rsidR="00E15296">
              <w:t xml:space="preserve"> </w:t>
            </w:r>
            <w:r w:rsidRPr="00992ADF">
              <w:t xml:space="preserve">au </w:t>
            </w:r>
            <w:r w:rsidR="008D6FED">
              <w:t>15.04.2025</w:t>
            </w:r>
          </w:p>
        </w:tc>
      </w:tr>
    </w:tbl>
    <w:p w14:paraId="4D8CE84A" w14:textId="77777777" w:rsidR="00DD2C33" w:rsidRPr="003C713A" w:rsidRDefault="00DD2C33" w:rsidP="003C713A">
      <w:r>
        <w:br w:type="page"/>
      </w:r>
    </w:p>
    <w:p w14:paraId="31B83BDF" w14:textId="77777777" w:rsidR="00246AF5" w:rsidRDefault="00246AF5" w:rsidP="00AE0091">
      <w:pPr>
        <w:pStyle w:val="txtGauche"/>
      </w:pPr>
    </w:p>
    <w:p w14:paraId="03DD9D74" w14:textId="77777777" w:rsidR="00246AF5" w:rsidRDefault="00246AF5" w:rsidP="00AE0091">
      <w:pPr>
        <w:pStyle w:val="txtGauche"/>
        <w:sectPr w:rsidR="00246AF5" w:rsidSect="00C70223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44546A" w:themeColor="text2"/>
            <w:bottom w:val="single" w:sz="12" w:space="24" w:color="44546A" w:themeColor="text2"/>
          </w:pgBorders>
          <w:cols w:space="708"/>
          <w:docGrid w:linePitch="360"/>
        </w:sectPr>
      </w:pPr>
    </w:p>
    <w:p w14:paraId="2A4A311B" w14:textId="094480DB" w:rsidR="009674E2" w:rsidRDefault="003C713A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r>
        <w:rPr>
          <w:sz w:val="44"/>
          <w:szCs w:val="44"/>
        </w:rPr>
        <w:lastRenderedPageBreak/>
        <w:fldChar w:fldCharType="begin"/>
      </w:r>
      <w:r>
        <w:rPr>
          <w:sz w:val="44"/>
          <w:szCs w:val="44"/>
        </w:rPr>
        <w:instrText xml:space="preserve"> TOC \o "1-4" \h \z \u </w:instrText>
      </w:r>
      <w:r>
        <w:rPr>
          <w:sz w:val="44"/>
          <w:szCs w:val="44"/>
        </w:rPr>
        <w:fldChar w:fldCharType="separate"/>
      </w:r>
      <w:hyperlink w:anchor="_Toc196672182" w:history="1">
        <w:r w:rsidR="009674E2" w:rsidRPr="00E2046A">
          <w:rPr>
            <w:rStyle w:val="Lienhypertexte"/>
            <w:noProof/>
          </w:rPr>
          <w:t>1</w:t>
        </w:r>
        <w:r w:rsidR="009674E2"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="009674E2" w:rsidRPr="00E2046A">
          <w:rPr>
            <w:rStyle w:val="Lienhypertexte"/>
            <w:noProof/>
          </w:rPr>
          <w:t>Introduction et contexte du project</w:t>
        </w:r>
        <w:r w:rsidR="009674E2">
          <w:rPr>
            <w:noProof/>
            <w:webHidden/>
          </w:rPr>
          <w:tab/>
        </w:r>
        <w:r w:rsidR="009674E2">
          <w:rPr>
            <w:noProof/>
            <w:webHidden/>
          </w:rPr>
          <w:fldChar w:fldCharType="begin"/>
        </w:r>
        <w:r w:rsidR="009674E2">
          <w:rPr>
            <w:noProof/>
            <w:webHidden/>
          </w:rPr>
          <w:instrText xml:space="preserve"> PAGEREF _Toc196672182 \h </w:instrText>
        </w:r>
        <w:r w:rsidR="009674E2">
          <w:rPr>
            <w:noProof/>
            <w:webHidden/>
          </w:rPr>
        </w:r>
        <w:r w:rsidR="009674E2">
          <w:rPr>
            <w:noProof/>
            <w:webHidden/>
          </w:rPr>
          <w:fldChar w:fldCharType="separate"/>
        </w:r>
        <w:r w:rsidR="009674E2">
          <w:rPr>
            <w:noProof/>
            <w:webHidden/>
          </w:rPr>
          <w:t>4</w:t>
        </w:r>
        <w:r w:rsidR="009674E2">
          <w:rPr>
            <w:noProof/>
            <w:webHidden/>
          </w:rPr>
          <w:fldChar w:fldCharType="end"/>
        </w:r>
      </w:hyperlink>
    </w:p>
    <w:p w14:paraId="7B4AA575" w14:textId="00E0F9C8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3" w:history="1">
        <w:r w:rsidRPr="00E2046A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BA72BC" w14:textId="11EC4C33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4" w:history="1">
        <w:r w:rsidRPr="00E2046A">
          <w:rPr>
            <w:rStyle w:val="Lienhypertexte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Fichier 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D0929B" w14:textId="30FEC62F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5" w:history="1">
        <w:r w:rsidRPr="00E2046A">
          <w:rPr>
            <w:rStyle w:val="Lienhypertexte"/>
            <w:noProof/>
            <w:lang w:val="en-GB"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lang w:val="en-GB"/>
          </w:rPr>
          <w:t>Use case client et use case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9504F8" w14:textId="76D5C11E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6" w:history="1">
        <w:r w:rsidRPr="00E2046A">
          <w:rPr>
            <w:rStyle w:val="Lienhypertexte"/>
            <w:noProof/>
            <w:lang w:val="en-GB"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lang w:val="en-GB"/>
          </w:rPr>
          <w:t>Use case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EC94EE" w14:textId="3E4A84A1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7" w:history="1">
        <w:r w:rsidRPr="00E2046A">
          <w:rPr>
            <w:rStyle w:val="Lienhypertexte"/>
            <w:noProof/>
            <w:lang w:val="en-GB"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lang w:val="en-GB"/>
          </w:rPr>
          <w:t>Use case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1A56EA" w14:textId="414BA601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8" w:history="1">
        <w:r w:rsidRPr="00E2046A">
          <w:rPr>
            <w:rStyle w:val="Lienhypertexte"/>
            <w:noProof/>
            <w:lang w:val="en-GB"/>
          </w:rPr>
          <w:t>2.2.3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lang w:val="en-GB"/>
          </w:rPr>
          <w:t>Use case APIGateway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850A6C" w14:textId="0B2C58E0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89" w:history="1">
        <w:r w:rsidRPr="00E2046A">
          <w:rPr>
            <w:rStyle w:val="Lienhypertexte"/>
            <w:noProof/>
            <w:lang w:val="en-GB"/>
          </w:rPr>
          <w:t>2.2.4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lang w:val="en-GB"/>
          </w:rPr>
          <w:t>Use case Rest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EDD302" w14:textId="2D90F6DC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0" w:history="1">
        <w:r w:rsidRPr="00E2046A">
          <w:rPr>
            <w:rStyle w:val="Lienhypertexte"/>
            <w:noProof/>
            <w:lang w:val="en-GB"/>
          </w:rPr>
          <w:t>2.2.5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lang w:val="en-GB"/>
          </w:rPr>
          <w:t>Use case Rest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C4E4A5" w14:textId="7371CAFD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1" w:history="1">
        <w:r w:rsidRPr="00E2046A">
          <w:rPr>
            <w:rStyle w:val="Lienhypertexte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Diagrammes d’activité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845D84" w14:textId="23DE269D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2" w:history="1">
        <w:r w:rsidRPr="00E2046A">
          <w:rPr>
            <w:rStyle w:val="Lienhypertexte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Diagramme d’activité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04670B" w14:textId="5339ABB1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3" w:history="1">
        <w:r w:rsidRPr="00E2046A">
          <w:rPr>
            <w:rStyle w:val="Lienhypertexte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Diagramme d’activité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F205E3" w14:textId="21F3E3DC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4" w:history="1">
        <w:r w:rsidRPr="00E2046A">
          <w:rPr>
            <w:rStyle w:val="Lienhypertexte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Maquettes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D896BB" w14:textId="1CDF3684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5" w:history="1">
        <w:r w:rsidRPr="00E2046A">
          <w:rPr>
            <w:rStyle w:val="Lienhypertext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Maquette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1B3F6E" w14:textId="40CA94F0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6" w:history="1">
        <w:r w:rsidRPr="00E2046A">
          <w:rPr>
            <w:rStyle w:val="Lienhypertext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Maquette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5D1AFA" w14:textId="2E9152C5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7" w:history="1">
        <w:r w:rsidRPr="00E2046A">
          <w:rPr>
            <w:rStyle w:val="Lienhypertexte"/>
            <w:noProof/>
          </w:rPr>
          <w:t>2.5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Diagrammes de séquence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E0D59D" w14:textId="1529246D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8" w:history="1">
        <w:r w:rsidRPr="00E2046A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Diagramme de séquence système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6FDE59" w14:textId="55C1EB47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199" w:history="1">
        <w:r w:rsidRPr="00E2046A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Diagramme de séquence système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B1CEFA" w14:textId="7B45D670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0" w:history="1">
        <w:r w:rsidRPr="00E2046A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5E3411" w14:textId="6E5FBAB9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1" w:history="1">
        <w:r w:rsidRPr="00E2046A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Bases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007BEA" w14:textId="22DA2E44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2" w:history="1">
        <w:r w:rsidRPr="00E2046A">
          <w:rPr>
            <w:rStyle w:val="Lienhypertexte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Schémas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9EB711" w14:textId="624DBF71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3" w:history="1">
        <w:r w:rsidRPr="00E2046A">
          <w:rPr>
            <w:rStyle w:val="Lienhypertexte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Schéma ER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E1F924" w14:textId="10DCCA0B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4" w:history="1">
        <w:r w:rsidRPr="00E2046A">
          <w:rPr>
            <w:rStyle w:val="Lienhypertexte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Schémas relationnels (MySQL)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1FBE7B" w14:textId="3E3F7A50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5" w:history="1">
        <w:r w:rsidRPr="00E2046A">
          <w:rPr>
            <w:rStyle w:val="Lienhypertexte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Schéma relationnel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DB5DCF" w14:textId="3BE1DDEF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6" w:history="1">
        <w:r w:rsidRPr="00E2046A">
          <w:rPr>
            <w:rStyle w:val="Lienhypertexte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Schéma relationnel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AAA1F8" w14:textId="48554378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7" w:history="1">
        <w:r w:rsidRPr="00E2046A">
          <w:rPr>
            <w:rStyle w:val="Lienhypertexte"/>
            <w:noProof/>
            <w:highlight w:val="yellow"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  <w:highlight w:val="yellow"/>
          </w:rPr>
          <w:t>Descent</w:t>
        </w:r>
        <w:r w:rsidRPr="00E2046A">
          <w:rPr>
            <w:rStyle w:val="Lienhypertexte"/>
            <w:noProof/>
            <w:highlight w:val="yellow"/>
          </w:rPr>
          <w:t>e</w:t>
        </w:r>
        <w:r w:rsidRPr="00E2046A">
          <w:rPr>
            <w:rStyle w:val="Lienhypertexte"/>
            <w:noProof/>
            <w:highlight w:val="yellow"/>
          </w:rPr>
          <w:t xml:space="preserve">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1483C7" w14:textId="14694A9B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8" w:history="1">
        <w:r w:rsidRPr="00E2046A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Outils, langages (versions, définitions, installations)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105D96" w14:textId="177B478A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09" w:history="1">
        <w:r w:rsidRPr="00E2046A">
          <w:rPr>
            <w:rStyle w:val="Lienhypertexte"/>
            <w:noProof/>
          </w:rPr>
          <w:t>6.1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E2F35E" w14:textId="5D03969E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0" w:history="1">
        <w:r w:rsidRPr="00E2046A">
          <w:rPr>
            <w:rStyle w:val="Lienhypertexte"/>
            <w:noProof/>
          </w:rPr>
          <w:t>6.2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Langages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9F5FFA" w14:textId="33CEE97E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1" w:history="1">
        <w:r w:rsidRPr="00E2046A">
          <w:rPr>
            <w:rStyle w:val="Lienhypertexte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31B2FE" w14:textId="27749703" w:rsidR="009674E2" w:rsidRDefault="009674E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2" w:history="1">
        <w:r w:rsidRPr="00E2046A">
          <w:rPr>
            <w:rStyle w:val="Lienhypertexte"/>
            <w:noProof/>
          </w:rPr>
          <w:t>6.2.2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AC8474" w14:textId="4120D6F4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3" w:history="1">
        <w:r w:rsidRPr="00E2046A">
          <w:rPr>
            <w:rStyle w:val="Lienhypertexte"/>
            <w:noProof/>
          </w:rPr>
          <w:t>6.3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Autre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62293C" w14:textId="2913BA81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4" w:history="1">
        <w:r w:rsidRPr="00E2046A">
          <w:rPr>
            <w:rStyle w:val="Lienhypertexte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Tests de fonctionnement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D4CD7F" w14:textId="1677FF8A" w:rsidR="009674E2" w:rsidRDefault="009674E2">
      <w:pPr>
        <w:pStyle w:val="TM1"/>
        <w:tabs>
          <w:tab w:val="left" w:pos="442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5" w:history="1">
        <w:r w:rsidRPr="00E2046A">
          <w:rPr>
            <w:rStyle w:val="Lienhypertexte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Auto-évaluations et 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DC4DC9" w14:textId="7FE337E8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6" w:history="1">
        <w:r w:rsidRPr="00E2046A">
          <w:rPr>
            <w:rStyle w:val="Lienhypertexte"/>
            <w:noProof/>
          </w:rPr>
          <w:t>8.1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Auto-évaluation et conclusion de Nathan Borgeat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A11141" w14:textId="6806CECA" w:rsidR="009674E2" w:rsidRDefault="009674E2">
      <w:pPr>
        <w:pStyle w:val="TM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eastAsia="ja-JP"/>
          <w14:ligatures w14:val="standardContextual"/>
        </w:rPr>
      </w:pPr>
      <w:hyperlink w:anchor="_Toc196672217" w:history="1">
        <w:r w:rsidRPr="00E2046A">
          <w:rPr>
            <w:rStyle w:val="Lienhypertexte"/>
            <w:noProof/>
          </w:rPr>
          <w:t>8.2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:lang w:eastAsia="ja-JP"/>
            <w14:ligatures w14:val="standardContextual"/>
          </w:rPr>
          <w:tab/>
        </w:r>
        <w:r w:rsidRPr="00E2046A">
          <w:rPr>
            <w:rStyle w:val="Lienhypertexte"/>
            <w:noProof/>
          </w:rPr>
          <w:t>Auto-évaluation et conclusion de Maxime Schmitt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_Toc196672217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C1086A" w14:textId="701FC08E" w:rsidR="008B6C3F" w:rsidRDefault="003C713A" w:rsidP="00C16DA1">
      <w:pPr>
        <w:sectPr w:rsidR="008B6C3F" w:rsidSect="00070FA4">
          <w:headerReference w:type="default" r:id="rId14"/>
          <w:footerReference w:type="default" r:id="rId15"/>
          <w:footerReference w:type="first" r:id="rId16"/>
          <w:pgSz w:w="11906" w:h="16838" w:code="9"/>
          <w:pgMar w:top="1418" w:right="1418" w:bottom="1418" w:left="1418" w:header="709" w:footer="709" w:gutter="0"/>
          <w:pgBorders w:offsetFrom="page">
            <w:left w:val="single" w:sz="12" w:space="24" w:color="44546A" w:themeColor="text2"/>
            <w:bottom w:val="single" w:sz="12" w:space="24" w:color="44546A" w:themeColor="text2"/>
          </w:pgBorders>
          <w:cols w:space="708"/>
          <w:docGrid w:linePitch="360"/>
        </w:sectPr>
      </w:pPr>
      <w:r>
        <w:fldChar w:fldCharType="end"/>
      </w:r>
    </w:p>
    <w:p w14:paraId="33A47336" w14:textId="083A84CB" w:rsidR="008D6FED" w:rsidRDefault="008D6FED" w:rsidP="00EF0C53">
      <w:pPr>
        <w:pStyle w:val="Titre1"/>
      </w:pPr>
      <w:bookmarkStart w:id="0" w:name="_Toc196672182"/>
      <w:r w:rsidRPr="00EF0C53">
        <w:lastRenderedPageBreak/>
        <w:t>Introduction et contexte du project</w:t>
      </w:r>
      <w:bookmarkEnd w:id="0"/>
    </w:p>
    <w:p w14:paraId="02DF3C60" w14:textId="041E4F54" w:rsidR="00F90D06" w:rsidRDefault="0022030B" w:rsidP="00F90D06">
      <w:pPr>
        <w:pStyle w:val="txtJustifi"/>
        <w:rPr>
          <w:lang w:eastAsia="en-US"/>
        </w:rPr>
      </w:pPr>
      <w:r>
        <w:rPr>
          <w:lang w:eastAsia="en-US"/>
        </w:rPr>
        <w:t>Voici le contenu du module</w:t>
      </w:r>
      <w:r w:rsidR="00984DA3">
        <w:rPr>
          <w:lang w:eastAsia="en-US"/>
        </w:rPr>
        <w:t> :</w:t>
      </w:r>
    </w:p>
    <w:p w14:paraId="7CC9DF2B" w14:textId="0BFE4A3D" w:rsidR="00166D16" w:rsidRDefault="00166D16" w:rsidP="00F90D06">
      <w:pPr>
        <w:pStyle w:val="txtJustifi"/>
        <w:rPr>
          <w:lang w:eastAsia="en-US"/>
        </w:rPr>
      </w:pPr>
      <w:r w:rsidRPr="00166D16">
        <w:rPr>
          <w:noProof/>
          <w:lang w:eastAsia="en-US"/>
        </w:rPr>
        <w:drawing>
          <wp:inline distT="0" distB="0" distL="0" distR="0" wp14:anchorId="3572AC00" wp14:editId="0335549E">
            <wp:extent cx="4210638" cy="2943636"/>
            <wp:effectExtent l="0" t="0" r="0" b="9525"/>
            <wp:docPr id="186846294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294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BDB3" w14:textId="40B48767" w:rsidR="008D6FED" w:rsidRDefault="008D6FED" w:rsidP="00EF0C53">
      <w:pPr>
        <w:pStyle w:val="Titre1"/>
      </w:pPr>
      <w:bookmarkStart w:id="1" w:name="_Toc196672183"/>
      <w:r w:rsidRPr="00EF0C53">
        <w:lastRenderedPageBreak/>
        <w:t>Analyse</w:t>
      </w:r>
      <w:bookmarkEnd w:id="1"/>
    </w:p>
    <w:p w14:paraId="5F77FCD4" w14:textId="4C4C2194" w:rsidR="00206866" w:rsidRDefault="00206866" w:rsidP="00206866">
      <w:pPr>
        <w:pStyle w:val="Titre2"/>
      </w:pPr>
      <w:bookmarkStart w:id="2" w:name="_Fichier_EA"/>
      <w:bookmarkStart w:id="3" w:name="_Toc196672184"/>
      <w:bookmarkEnd w:id="2"/>
      <w:r>
        <w:t>Fichier EA</w:t>
      </w:r>
      <w:bookmarkEnd w:id="3"/>
    </w:p>
    <w:p w14:paraId="15345FCD" w14:textId="1A8761E5" w:rsidR="00206866" w:rsidRPr="00206866" w:rsidRDefault="00206866" w:rsidP="00206866">
      <w:pPr>
        <w:pStyle w:val="txtJustifi"/>
        <w:rPr>
          <w:lang w:eastAsia="en-US"/>
        </w:rPr>
      </w:pPr>
      <w:r>
        <w:rPr>
          <w:lang w:eastAsia="en-US"/>
        </w:rPr>
        <w:object w:dxaOrig="1539" w:dyaOrig="997" w14:anchorId="56C360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5pt" o:ole="">
            <v:imagedata r:id="rId18" o:title=""/>
          </v:shape>
          <o:OLEObject Type="Embed" ProgID="Package" ShapeID="_x0000_i1025" DrawAspect="Icon" ObjectID="_1807291081" r:id="rId19"/>
        </w:object>
      </w:r>
    </w:p>
    <w:p w14:paraId="504E691F" w14:textId="6B725763" w:rsidR="008D6FED" w:rsidRDefault="008D6FED" w:rsidP="00EF0C53">
      <w:pPr>
        <w:pStyle w:val="Titre2"/>
        <w:rPr>
          <w:lang w:val="en-GB"/>
        </w:rPr>
      </w:pPr>
      <w:bookmarkStart w:id="4" w:name="_Toc196672185"/>
      <w:r w:rsidRPr="008D6FED">
        <w:rPr>
          <w:lang w:val="en-GB"/>
        </w:rPr>
        <w:t>Use case client et use case Rest</w:t>
      </w:r>
      <w:bookmarkEnd w:id="4"/>
    </w:p>
    <w:p w14:paraId="519292FA" w14:textId="144CE74C" w:rsidR="0050232E" w:rsidRDefault="0050232E" w:rsidP="00D8692C">
      <w:pPr>
        <w:pStyle w:val="Titre3"/>
        <w:rPr>
          <w:lang w:val="en-GB"/>
        </w:rPr>
      </w:pPr>
      <w:bookmarkStart w:id="5" w:name="_Toc196672186"/>
      <w:r>
        <w:rPr>
          <w:lang w:val="en-GB"/>
        </w:rPr>
        <w:t>Use case</w:t>
      </w:r>
      <w:r w:rsidR="00221ACF">
        <w:rPr>
          <w:lang w:val="en-GB"/>
        </w:rPr>
        <w:t xml:space="preserve"> user</w:t>
      </w:r>
      <w:bookmarkEnd w:id="5"/>
    </w:p>
    <w:p w14:paraId="430B112A" w14:textId="571262FB" w:rsidR="005201FC" w:rsidRPr="006B5616" w:rsidRDefault="006B5616" w:rsidP="005201FC">
      <w:pPr>
        <w:pStyle w:val="txtJustifi"/>
        <w:rPr>
          <w:lang w:eastAsia="en-US"/>
        </w:rPr>
      </w:pPr>
      <w:r w:rsidRPr="006B5616">
        <w:rPr>
          <w:lang w:eastAsia="en-US"/>
        </w:rPr>
        <w:t>Voici le diagramme use ca</w:t>
      </w:r>
      <w:r>
        <w:rPr>
          <w:lang w:eastAsia="en-US"/>
        </w:rPr>
        <w:t>se pour la partie utilisateur :</w:t>
      </w:r>
    </w:p>
    <w:p w14:paraId="458364AE" w14:textId="1530C142" w:rsidR="004E53B8" w:rsidRDefault="004E53B8" w:rsidP="004E53B8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0A72AEE9" wp14:editId="5BF1AD63">
            <wp:extent cx="5105400" cy="6036981"/>
            <wp:effectExtent l="0" t="0" r="0" b="1905"/>
            <wp:docPr id="1730359841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9841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248" cy="605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BCF" w14:textId="2C6310BC" w:rsidR="00466988" w:rsidRPr="00466988" w:rsidRDefault="00466988" w:rsidP="004E53B8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6B5616" w14:paraId="03CA171A" w14:textId="77777777" w:rsidTr="00D743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DD29B9C" w14:textId="298D9BCE" w:rsidR="006B5616" w:rsidRDefault="009747FA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lastRenderedPageBreak/>
              <w:t>Acteur</w:t>
            </w:r>
          </w:p>
        </w:tc>
        <w:tc>
          <w:tcPr>
            <w:tcW w:w="6513" w:type="dxa"/>
          </w:tcPr>
          <w:p w14:paraId="53A88A2F" w14:textId="2C4BC19A" w:rsidR="006B5616" w:rsidRDefault="009747FA" w:rsidP="004E53B8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D743BA" w:rsidRPr="00D743BA" w14:paraId="31C7DA0B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AE4F4BE" w14:textId="469EC8D7" w:rsidR="00D743BA" w:rsidRDefault="00D743BA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Visitor</w:t>
            </w:r>
          </w:p>
        </w:tc>
        <w:tc>
          <w:tcPr>
            <w:tcW w:w="6513" w:type="dxa"/>
          </w:tcPr>
          <w:p w14:paraId="3C8E14FC" w14:textId="6FEA63DC" w:rsidR="00D743BA" w:rsidRPr="00D743BA" w:rsidRDefault="00D743BA" w:rsidP="004E53B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Signin : Créer un nouveau c</w:t>
            </w:r>
            <w:r>
              <w:rPr>
                <w:lang w:eastAsia="en-US"/>
              </w:rPr>
              <w:t>ompte</w:t>
            </w:r>
          </w:p>
        </w:tc>
      </w:tr>
      <w:tr w:rsidR="00D743BA" w:rsidRPr="00D743BA" w14:paraId="1C8C46AA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04B14F" w14:textId="77777777" w:rsidR="00D743BA" w:rsidRPr="00D743BA" w:rsidRDefault="00D743BA" w:rsidP="004E53B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E131151" w14:textId="5EBC9AC2" w:rsidR="00D743BA" w:rsidRPr="00D743BA" w:rsidRDefault="00D743BA" w:rsidP="004E53B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466988" w:rsidRPr="00D743BA" w14:paraId="4DF5EBC7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4C7FB35C" w14:textId="4381E4A5" w:rsidR="00466988" w:rsidRDefault="00466988" w:rsidP="004E53B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User</w:t>
            </w:r>
          </w:p>
        </w:tc>
        <w:tc>
          <w:tcPr>
            <w:tcW w:w="6513" w:type="dxa"/>
          </w:tcPr>
          <w:p w14:paraId="5A10B4D3" w14:textId="5ACCDF6A" w:rsidR="00466988" w:rsidRPr="00D743BA" w:rsidRDefault="00466988" w:rsidP="004E53B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Logout : Se déconnecter du compte actif</w:t>
            </w:r>
          </w:p>
        </w:tc>
      </w:tr>
      <w:tr w:rsidR="00466988" w:rsidRPr="00D743BA" w14:paraId="34E6E380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E63050F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67C6137F" w14:textId="325F0F9D" w:rsidR="00466988" w:rsidRPr="00D743BA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466988" w:rsidRPr="00D743BA" w14:paraId="19476044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282B7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134D5876" w14:textId="5B2846A8" w:rsidR="00466988" w:rsidRPr="00D743BA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466988" w:rsidRPr="00D743BA" w14:paraId="755B551B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272BF70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7272FA3" w14:textId="75504BF3" w:rsidR="00466988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466988" w:rsidRPr="00D743BA" w14:paraId="18C9A5B4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537AA0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19413D5" w14:textId="6FBD775E" w:rsidR="00466988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GetFusees : Récupérer toutes les fusées disponibles</w:t>
            </w:r>
          </w:p>
        </w:tc>
      </w:tr>
      <w:tr w:rsidR="00466988" w:rsidRPr="00D743BA" w14:paraId="38B193E8" w14:textId="77777777" w:rsidTr="00D74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6DE6D5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B3D45F5" w14:textId="1D19A266" w:rsidR="00466988" w:rsidRDefault="00466988" w:rsidP="005871D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GetVoyages : Récupérer tous les voyages de l’utilisateur</w:t>
            </w:r>
          </w:p>
        </w:tc>
      </w:tr>
      <w:tr w:rsidR="00466988" w:rsidRPr="00D743BA" w14:paraId="5088664B" w14:textId="77777777" w:rsidTr="00D74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96AE0F5" w14:textId="77777777" w:rsidR="00466988" w:rsidRPr="00D743BA" w:rsidRDefault="00466988" w:rsidP="005871D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444DABD" w14:textId="22B4D3B5" w:rsidR="00466988" w:rsidRDefault="00466988" w:rsidP="005871D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GetHerissons : Récupérer tous les hérissons de l’utilisateur</w:t>
            </w:r>
          </w:p>
        </w:tc>
      </w:tr>
    </w:tbl>
    <w:p w14:paraId="78828BB7" w14:textId="31FDE272" w:rsidR="0050232E" w:rsidRDefault="0050232E" w:rsidP="00D8692C">
      <w:pPr>
        <w:pStyle w:val="Titre3"/>
        <w:rPr>
          <w:lang w:val="en-GB"/>
        </w:rPr>
      </w:pPr>
      <w:bookmarkStart w:id="6" w:name="_Toc196672187"/>
      <w:r>
        <w:rPr>
          <w:lang w:val="en-GB"/>
        </w:rPr>
        <w:t>Use case admin</w:t>
      </w:r>
      <w:bookmarkEnd w:id="6"/>
    </w:p>
    <w:p w14:paraId="18DB3724" w14:textId="7C11315E" w:rsidR="00E749F4" w:rsidRPr="00E749F4" w:rsidRDefault="00E74105" w:rsidP="00E749F4">
      <w:pPr>
        <w:pStyle w:val="txtJustifi"/>
        <w:rPr>
          <w:lang w:val="en-GB" w:eastAsia="en-US"/>
        </w:rPr>
      </w:pPr>
      <w:r>
        <w:rPr>
          <w:noProof/>
        </w:rPr>
        <w:drawing>
          <wp:inline distT="0" distB="0" distL="0" distR="0" wp14:anchorId="3A9FD8DD" wp14:editId="2E5F76CE">
            <wp:extent cx="3786409" cy="5149850"/>
            <wp:effectExtent l="0" t="0" r="5080" b="0"/>
            <wp:docPr id="1295630411" name="Image 1" descr="Une image contenant capture d’écran, texte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0411" name="Image 1" descr="Une image contenant capture d’écran, texte, diagramm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676" cy="51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20584C" w14:paraId="5FA8BEB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C4F812A" w14:textId="77777777" w:rsidR="0020584C" w:rsidRDefault="0020584C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lastRenderedPageBreak/>
              <w:t>Acteur</w:t>
            </w:r>
          </w:p>
        </w:tc>
        <w:tc>
          <w:tcPr>
            <w:tcW w:w="6513" w:type="dxa"/>
          </w:tcPr>
          <w:p w14:paraId="611AE3F9" w14:textId="77777777" w:rsidR="0020584C" w:rsidRDefault="0020584C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20584C" w:rsidRPr="00D743BA" w14:paraId="0446E1C7" w14:textId="77777777" w:rsidTr="00C96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7AA5F74" w14:textId="6A767EB9" w:rsidR="0020584C" w:rsidRDefault="00C966D1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Visiteur</w:t>
            </w:r>
          </w:p>
        </w:tc>
        <w:tc>
          <w:tcPr>
            <w:tcW w:w="6513" w:type="dxa"/>
          </w:tcPr>
          <w:p w14:paraId="0E1CDC94" w14:textId="7B665D17" w:rsidR="0020584C" w:rsidRPr="00D743BA" w:rsidRDefault="00C966D1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20584C" w:rsidRPr="00D743BA" w14:paraId="62EB1D9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499C536B" w14:textId="35CFF3DF" w:rsidR="0020584C" w:rsidRDefault="00C966D1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Admin</w:t>
            </w:r>
          </w:p>
        </w:tc>
        <w:tc>
          <w:tcPr>
            <w:tcW w:w="6513" w:type="dxa"/>
          </w:tcPr>
          <w:p w14:paraId="0D391BC5" w14:textId="77777777" w:rsidR="0020584C" w:rsidRPr="00D743BA" w:rsidRDefault="0020584C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Logout : Se déconnecter du compte actif</w:t>
            </w:r>
          </w:p>
        </w:tc>
      </w:tr>
      <w:tr w:rsidR="0020584C" w:rsidRPr="00D743BA" w14:paraId="3DF8364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0DC3A6B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BBA1D05" w14:textId="1F7A8829" w:rsidR="0020584C" w:rsidRPr="00D743BA" w:rsidRDefault="00C966D1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Rafraîchir les</w:t>
            </w:r>
            <w:r w:rsidR="0020584C" w:rsidRPr="00D743BA">
              <w:rPr>
                <w:lang w:eastAsia="en-US"/>
              </w:rPr>
              <w:t xml:space="preserve"> hérisson</w:t>
            </w:r>
            <w:r w:rsidR="00EB5604">
              <w:rPr>
                <w:lang w:eastAsia="en-US"/>
              </w:rPr>
              <w:t>s</w:t>
            </w:r>
            <w:r w:rsidR="0020584C">
              <w:rPr>
                <w:lang w:eastAsia="en-US"/>
              </w:rPr>
              <w:t xml:space="preserve"> : </w:t>
            </w:r>
            <w:r w:rsidR="001C0E15">
              <w:rPr>
                <w:lang w:eastAsia="en-US"/>
              </w:rPr>
              <w:t>recharger la liste des hérissons</w:t>
            </w:r>
          </w:p>
        </w:tc>
      </w:tr>
      <w:tr w:rsidR="0020584C" w:rsidRPr="00D743BA" w14:paraId="37AB3E1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64776D1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2EA62A23" w14:textId="5EA70BAD" w:rsidR="0020584C" w:rsidRPr="00D743BA" w:rsidRDefault="001C0E15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Afficher</w:t>
            </w:r>
            <w:r w:rsidR="005D7FD7">
              <w:rPr>
                <w:lang w:eastAsia="en-US"/>
              </w:rPr>
              <w:t xml:space="preserve"> les fusées :</w:t>
            </w:r>
            <w:r w:rsidR="00740C36">
              <w:rPr>
                <w:lang w:eastAsia="en-US"/>
              </w:rPr>
              <w:t xml:space="preserve"> récupère les fusées pour les afficher</w:t>
            </w:r>
          </w:p>
        </w:tc>
      </w:tr>
      <w:tr w:rsidR="0020584C" w:rsidRPr="00D743BA" w14:paraId="3107E35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F797C67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2A64DEA" w14:textId="193FB6C8" w:rsidR="0020584C" w:rsidRDefault="0016478B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Afficher les vols : récupère les vols pour les afficher</w:t>
            </w:r>
          </w:p>
        </w:tc>
      </w:tr>
      <w:tr w:rsidR="0020584C" w:rsidRPr="00D743BA" w14:paraId="561B056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6A8AE69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6037C204" w14:textId="68C33D39" w:rsidR="0020584C" w:rsidRDefault="00B42B00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Démonter fusée : démonte une fusée</w:t>
            </w:r>
          </w:p>
        </w:tc>
      </w:tr>
      <w:tr w:rsidR="0020584C" w:rsidRPr="00D743BA" w14:paraId="4CE4575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5ABBE46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8AF6C8F" w14:textId="57544259" w:rsidR="0020584C" w:rsidRDefault="00B42B00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fusée : modifier une fusée</w:t>
            </w:r>
          </w:p>
        </w:tc>
      </w:tr>
      <w:tr w:rsidR="0020584C" w:rsidRPr="00D743BA" w14:paraId="5151D64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EF81ABE" w14:textId="77777777" w:rsidR="0020584C" w:rsidRPr="00D743BA" w:rsidRDefault="0020584C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F26DF50" w14:textId="42078A57" w:rsidR="0020584C" w:rsidRDefault="00B42B00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fusée : crée une fusée</w:t>
            </w:r>
          </w:p>
        </w:tc>
      </w:tr>
    </w:tbl>
    <w:p w14:paraId="4AE59C24" w14:textId="71FC4CBE" w:rsidR="0050232E" w:rsidRDefault="0050232E" w:rsidP="00D8692C">
      <w:pPr>
        <w:pStyle w:val="Titre3"/>
        <w:rPr>
          <w:lang w:val="en-GB"/>
        </w:rPr>
      </w:pPr>
      <w:bookmarkStart w:id="7" w:name="_Toc196672188"/>
      <w:r>
        <w:rPr>
          <w:lang w:val="en-GB"/>
        </w:rPr>
        <w:t>Use case APIGa</w:t>
      </w:r>
      <w:r w:rsidR="009C2E22">
        <w:rPr>
          <w:lang w:val="en-GB"/>
        </w:rPr>
        <w:t>teway</w:t>
      </w:r>
      <w:bookmarkEnd w:id="7"/>
    </w:p>
    <w:p w14:paraId="742701FB" w14:textId="255AACB1" w:rsidR="00EE4E06" w:rsidRPr="00544C8E" w:rsidRDefault="00683125" w:rsidP="00EE4E06">
      <w:pPr>
        <w:pStyle w:val="txtJustifi"/>
        <w:rPr>
          <w:lang w:eastAsia="en-US"/>
        </w:rPr>
      </w:pPr>
      <w:r w:rsidRPr="00544C8E">
        <w:rPr>
          <w:lang w:eastAsia="en-US"/>
        </w:rPr>
        <w:t xml:space="preserve">Voici le diagramme </w:t>
      </w:r>
      <w:r w:rsidR="00544C8E" w:rsidRPr="00544C8E">
        <w:rPr>
          <w:lang w:eastAsia="en-US"/>
        </w:rPr>
        <w:t>use ca</w:t>
      </w:r>
      <w:r w:rsidR="00544C8E">
        <w:rPr>
          <w:lang w:eastAsia="en-US"/>
        </w:rPr>
        <w:t>se de la partie Gateway</w:t>
      </w:r>
      <w:r w:rsidR="00EE4E06">
        <w:rPr>
          <w:lang w:eastAsia="en-US"/>
        </w:rPr>
        <w:t>.</w:t>
      </w:r>
    </w:p>
    <w:p w14:paraId="075D5F63" w14:textId="399BE21B" w:rsidR="00E65114" w:rsidRDefault="00DC7727" w:rsidP="00E65114">
      <w:pPr>
        <w:pStyle w:val="txtJustifi"/>
        <w:rPr>
          <w:lang w:val="en-GB" w:eastAsia="en-US"/>
        </w:rPr>
      </w:pPr>
      <w:r>
        <w:rPr>
          <w:noProof/>
        </w:rPr>
        <w:lastRenderedPageBreak/>
        <w:drawing>
          <wp:inline distT="0" distB="0" distL="0" distR="0" wp14:anchorId="2C3E0B43" wp14:editId="719760CC">
            <wp:extent cx="5528931" cy="8336068"/>
            <wp:effectExtent l="0" t="0" r="0" b="8255"/>
            <wp:docPr id="279837629" name="Image 1" descr="Une image contenant capture d’écran, diagramme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37629" name="Image 1" descr="Une image contenant capture d’écran, diagramme, text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9920" cy="83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D64" w14:textId="77777777" w:rsidR="00EE4E06" w:rsidRPr="00466988" w:rsidRDefault="00EE4E06" w:rsidP="00EE4E06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EE4E06" w14:paraId="13952CD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A5E2BD6" w14:textId="77777777" w:rsidR="00EE4E06" w:rsidRDefault="00EE4E06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lastRenderedPageBreak/>
              <w:t>Acteur</w:t>
            </w:r>
          </w:p>
        </w:tc>
        <w:tc>
          <w:tcPr>
            <w:tcW w:w="6513" w:type="dxa"/>
          </w:tcPr>
          <w:p w14:paraId="49C487A9" w14:textId="77777777" w:rsidR="00EE4E06" w:rsidRDefault="00EE4E06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913EE8" w:rsidRPr="00D743BA" w14:paraId="002A95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CE63B20" w14:textId="185EBEE5" w:rsidR="00913EE8" w:rsidRDefault="00913EE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Client</w:t>
            </w:r>
          </w:p>
        </w:tc>
        <w:tc>
          <w:tcPr>
            <w:tcW w:w="6513" w:type="dxa"/>
          </w:tcPr>
          <w:p w14:paraId="0777209B" w14:textId="77777777" w:rsidR="00913EE8" w:rsidRPr="00D743BA" w:rsidRDefault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Signin : Créer un nouveau c</w:t>
            </w:r>
            <w:r>
              <w:rPr>
                <w:lang w:eastAsia="en-US"/>
              </w:rPr>
              <w:t>ompte</w:t>
            </w:r>
          </w:p>
        </w:tc>
      </w:tr>
      <w:tr w:rsidR="00913EE8" w:rsidRPr="00D743BA" w14:paraId="45F03D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C77B97" w14:textId="77777777" w:rsidR="00913EE8" w:rsidRPr="00D743BA" w:rsidRDefault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BDD5AC7" w14:textId="77777777" w:rsidR="00913EE8" w:rsidRPr="00D743BA" w:rsidRDefault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913EE8" w:rsidRPr="00D743BA" w14:paraId="4EA8E0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BBF989" w14:textId="77777777" w:rsidR="00913EE8" w:rsidRPr="00D743BA" w:rsidRDefault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A60CD17" w14:textId="434A0D8E" w:rsidR="00913EE8" w:rsidRDefault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Logout : Se déconnecter du compte actif</w:t>
            </w:r>
          </w:p>
        </w:tc>
      </w:tr>
      <w:tr w:rsidR="00913EE8" w:rsidRPr="00D743BA" w14:paraId="4E14031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1103163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5439E12" w14:textId="5B601835" w:rsidR="00913EE8" w:rsidRDefault="00913EE8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913EE8" w:rsidRPr="00D743BA" w14:paraId="3F74F1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9F3E454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C8B1A18" w14:textId="108D7EAD" w:rsidR="00913EE8" w:rsidRDefault="00913EE8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913EE8" w:rsidRPr="00D743BA" w14:paraId="5D3CCA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AF1DF8A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C199A2E" w14:textId="1F416906" w:rsidR="00913EE8" w:rsidRDefault="00913EE8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913EE8" w:rsidRPr="00D743BA" w14:paraId="6918DF6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62AFD6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20085C7" w14:textId="2B66CB2C" w:rsidR="00913EE8" w:rsidRDefault="00913EE8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GetFusees : Récupérer toutes les fusées disponibles</w:t>
            </w:r>
          </w:p>
        </w:tc>
      </w:tr>
      <w:tr w:rsidR="00913EE8" w:rsidRPr="00D743BA" w14:paraId="054279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157E043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3433B30" w14:textId="218D0F1C" w:rsidR="00913EE8" w:rsidRDefault="00913EE8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GetVoyages : Récupérer tous les voyages de l’utilisateur</w:t>
            </w:r>
          </w:p>
        </w:tc>
      </w:tr>
      <w:tr w:rsidR="00913EE8" w:rsidRPr="00D743BA" w14:paraId="23F8265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F1AA9F1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CF667C7" w14:textId="3B895A85" w:rsidR="00913EE8" w:rsidRDefault="00913EE8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GetHerissons : Récupérer tous les hérissons de l’utilisateur</w:t>
            </w:r>
          </w:p>
        </w:tc>
      </w:tr>
      <w:tr w:rsidR="00913EE8" w:rsidRPr="00D743BA" w14:paraId="79AD28A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C618930" w14:textId="52CD0066" w:rsidR="00913EE8" w:rsidRDefault="00913EE8" w:rsidP="00913EE8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Admin</w:t>
            </w:r>
          </w:p>
        </w:tc>
        <w:tc>
          <w:tcPr>
            <w:tcW w:w="6513" w:type="dxa"/>
          </w:tcPr>
          <w:p w14:paraId="34D8BBE6" w14:textId="051C1741" w:rsidR="00913EE8" w:rsidRPr="00D743BA" w:rsidRDefault="0008122B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GetVoyages : Récupérer tous les voyages de l’utilisateur</w:t>
            </w:r>
          </w:p>
        </w:tc>
      </w:tr>
      <w:tr w:rsidR="00913EE8" w:rsidRPr="00D743BA" w14:paraId="4AA0F52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FCFD5D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E908DE9" w14:textId="1E7C6A9B" w:rsidR="00913EE8" w:rsidRPr="00D743BA" w:rsidRDefault="0008122B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GetFusees : Récupérer toutes les fusées disponibles</w:t>
            </w:r>
          </w:p>
        </w:tc>
      </w:tr>
      <w:tr w:rsidR="00913EE8" w:rsidRPr="00D743BA" w14:paraId="1EE944F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BEA5514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7CEADAC" w14:textId="46E4C53E" w:rsidR="00913EE8" w:rsidRPr="00D743BA" w:rsidRDefault="00D720DA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fusée : crée une fusée</w:t>
            </w:r>
          </w:p>
        </w:tc>
      </w:tr>
      <w:tr w:rsidR="00913EE8" w:rsidRPr="00D743BA" w14:paraId="398F74A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606F138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0360F479" w14:textId="38AE758C" w:rsidR="00913EE8" w:rsidRDefault="00D720DA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fusée : modifier une fusée</w:t>
            </w:r>
          </w:p>
        </w:tc>
      </w:tr>
      <w:tr w:rsidR="00913EE8" w:rsidRPr="00D743BA" w14:paraId="044245C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F7A7146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27585F07" w14:textId="0B4D3211" w:rsidR="00913EE8" w:rsidRDefault="00D720DA" w:rsidP="00913EE8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Démonter fusée : démonte une fusée</w:t>
            </w:r>
          </w:p>
        </w:tc>
      </w:tr>
      <w:tr w:rsidR="00913EE8" w:rsidRPr="00D743BA" w14:paraId="22FB0A5A" w14:textId="77777777" w:rsidTr="00D72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D7C43B3" w14:textId="77777777" w:rsidR="00913EE8" w:rsidRPr="00D743BA" w:rsidRDefault="00913EE8" w:rsidP="00913EE8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233E2AC2" w14:textId="35621B88" w:rsidR="00913EE8" w:rsidRDefault="00D720DA" w:rsidP="00913EE8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Annuler vol : annule un vol en cours</w:t>
            </w:r>
          </w:p>
        </w:tc>
      </w:tr>
    </w:tbl>
    <w:p w14:paraId="4235481E" w14:textId="22BA847B" w:rsidR="0050232E" w:rsidRDefault="0050232E" w:rsidP="00D8692C">
      <w:pPr>
        <w:pStyle w:val="Titre3"/>
        <w:rPr>
          <w:lang w:val="en-GB"/>
        </w:rPr>
      </w:pPr>
      <w:bookmarkStart w:id="8" w:name="_Toc196672189"/>
      <w:r>
        <w:rPr>
          <w:lang w:val="en-GB"/>
        </w:rPr>
        <w:t xml:space="preserve">Use case </w:t>
      </w:r>
      <w:r w:rsidR="00D8692C">
        <w:rPr>
          <w:lang w:val="en-GB"/>
        </w:rPr>
        <w:t xml:space="preserve">Rest </w:t>
      </w:r>
      <w:r w:rsidR="00221ACF">
        <w:rPr>
          <w:lang w:val="en-GB"/>
        </w:rPr>
        <w:t>user</w:t>
      </w:r>
      <w:bookmarkEnd w:id="8"/>
    </w:p>
    <w:p w14:paraId="5A5F8486" w14:textId="50BB0E02" w:rsidR="003C2808" w:rsidRDefault="003C2808" w:rsidP="003C2808">
      <w:pPr>
        <w:pStyle w:val="txtJustifi"/>
        <w:rPr>
          <w:lang w:eastAsia="en-US"/>
        </w:rPr>
      </w:pPr>
      <w:r w:rsidRPr="003C2808">
        <w:rPr>
          <w:lang w:eastAsia="en-US"/>
        </w:rPr>
        <w:t xml:space="preserve">Voici le diagramme </w:t>
      </w:r>
      <w:r>
        <w:rPr>
          <w:lang w:eastAsia="en-US"/>
        </w:rPr>
        <w:t xml:space="preserve">des cas d’utilisation </w:t>
      </w:r>
      <w:r w:rsidR="00983AC6">
        <w:rPr>
          <w:lang w:eastAsia="en-US"/>
        </w:rPr>
        <w:t>de l’API Rest client :</w:t>
      </w:r>
    </w:p>
    <w:p w14:paraId="5FB6A670" w14:textId="79150522" w:rsidR="003C2808" w:rsidRPr="00983AC6" w:rsidRDefault="00783A46" w:rsidP="003C2808">
      <w:pPr>
        <w:pStyle w:val="txtJustifi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672EBA7" wp14:editId="2423E587">
            <wp:extent cx="4936981" cy="5797550"/>
            <wp:effectExtent l="0" t="0" r="0" b="0"/>
            <wp:docPr id="180152599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599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7195" cy="58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9D18" w14:textId="77777777" w:rsidR="00983AC6" w:rsidRPr="00466988" w:rsidRDefault="00983AC6" w:rsidP="00983AC6">
      <w:pPr>
        <w:pStyle w:val="txtJustifi"/>
        <w:rPr>
          <w:lang w:eastAsia="en-US"/>
        </w:rPr>
      </w:pPr>
      <w:r w:rsidRPr="00466988">
        <w:rPr>
          <w:lang w:eastAsia="en-US"/>
        </w:rPr>
        <w:t>Voici un tableau résumant e</w:t>
      </w:r>
      <w:r>
        <w:rPr>
          <w:lang w:eastAsia="en-US"/>
        </w:rPr>
        <w:t>t expliquant les actions possibles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60793D" w14:paraId="1950ECB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E62590C" w14:textId="77777777" w:rsidR="0060793D" w:rsidRDefault="0060793D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Acteur</w:t>
            </w:r>
          </w:p>
        </w:tc>
        <w:tc>
          <w:tcPr>
            <w:tcW w:w="6513" w:type="dxa"/>
          </w:tcPr>
          <w:p w14:paraId="5DFEF6DA" w14:textId="77777777" w:rsidR="0060793D" w:rsidRDefault="0060793D">
            <w:pPr>
              <w:pStyle w:val="txtJustif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en-US"/>
              </w:rPr>
            </w:pPr>
            <w:r>
              <w:rPr>
                <w:lang w:val="en-GB" w:eastAsia="en-US"/>
              </w:rPr>
              <w:t>Action</w:t>
            </w:r>
          </w:p>
        </w:tc>
      </w:tr>
      <w:tr w:rsidR="0060793D" w:rsidRPr="00D743BA" w14:paraId="3C001CE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957142" w14:textId="42233327" w:rsidR="0060793D" w:rsidRDefault="0060793D">
            <w:pPr>
              <w:pStyle w:val="txtJustifi"/>
              <w:rPr>
                <w:lang w:val="en-GB" w:eastAsia="en-US"/>
              </w:rPr>
            </w:pPr>
            <w:r>
              <w:rPr>
                <w:lang w:val="en-GB" w:eastAsia="en-US"/>
              </w:rPr>
              <w:t>APIGateway</w:t>
            </w:r>
          </w:p>
        </w:tc>
        <w:tc>
          <w:tcPr>
            <w:tcW w:w="6513" w:type="dxa"/>
          </w:tcPr>
          <w:p w14:paraId="1026CFD7" w14:textId="77777777" w:rsidR="0060793D" w:rsidRPr="00D743BA" w:rsidRDefault="0060793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Signin : Créer un nouveau c</w:t>
            </w:r>
            <w:r>
              <w:rPr>
                <w:lang w:eastAsia="en-US"/>
              </w:rPr>
              <w:t>ompte</w:t>
            </w:r>
          </w:p>
        </w:tc>
      </w:tr>
      <w:tr w:rsidR="0060793D" w:rsidRPr="00D743BA" w14:paraId="025258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B62CEA5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89E7744" w14:textId="77777777" w:rsidR="0060793D" w:rsidRPr="00D743BA" w:rsidRDefault="0060793D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Login : Se connecter à un compte déjà existant</w:t>
            </w:r>
          </w:p>
        </w:tc>
      </w:tr>
      <w:tr w:rsidR="0060793D" w14:paraId="543217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D9D1DFD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5F9437EB" w14:textId="77777777" w:rsidR="0060793D" w:rsidRDefault="0060793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 w:rsidRPr="00D743BA">
              <w:rPr>
                <w:lang w:eastAsia="en-US"/>
              </w:rPr>
              <w:t>Ajouter un hérisson</w:t>
            </w:r>
            <w:r>
              <w:rPr>
                <w:lang w:eastAsia="en-US"/>
              </w:rPr>
              <w:t> : Ajouter un hérisson à l’utilisateur connecté</w:t>
            </w:r>
          </w:p>
        </w:tc>
      </w:tr>
      <w:tr w:rsidR="0060793D" w14:paraId="189E56D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B79206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D69A2FB" w14:textId="77777777" w:rsidR="0060793D" w:rsidRDefault="0060793D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Modifier un hérisson : Modifier les caractéristiques d’un hérisson</w:t>
            </w:r>
          </w:p>
        </w:tc>
      </w:tr>
      <w:tr w:rsidR="0060793D" w14:paraId="11C3F0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D775AC4" w14:textId="77777777" w:rsidR="0060793D" w:rsidRPr="00D743BA" w:rsidRDefault="0060793D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36E1DC0F" w14:textId="77777777" w:rsidR="0060793D" w:rsidRDefault="0060793D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Créer un voyage : Ajouter un nouveau voyage pour un hérisson</w:t>
            </w:r>
          </w:p>
        </w:tc>
      </w:tr>
      <w:tr w:rsidR="003B1C04" w14:paraId="158E5DE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4EF7D61" w14:textId="77777777" w:rsidR="003B1C04" w:rsidRPr="00D743BA" w:rsidRDefault="003B1C04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12A9C244" w14:textId="72DEC509" w:rsidR="003B1C04" w:rsidRDefault="003B1C04">
            <w:pPr>
              <w:pStyle w:val="txtJustif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GetVoyages : Récupérer tous les voyages de l’utilisateur</w:t>
            </w:r>
          </w:p>
        </w:tc>
      </w:tr>
      <w:tr w:rsidR="003B1C04" w14:paraId="3641C1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1B45CE7" w14:textId="77777777" w:rsidR="003B1C04" w:rsidRPr="00D743BA" w:rsidRDefault="003B1C04">
            <w:pPr>
              <w:pStyle w:val="txtJustifi"/>
              <w:rPr>
                <w:lang w:eastAsia="en-US"/>
              </w:rPr>
            </w:pPr>
          </w:p>
        </w:tc>
        <w:tc>
          <w:tcPr>
            <w:tcW w:w="6513" w:type="dxa"/>
          </w:tcPr>
          <w:p w14:paraId="4F5CCD6E" w14:textId="341B9353" w:rsidR="003B1C04" w:rsidRDefault="003B1C04">
            <w:pPr>
              <w:pStyle w:val="txtJustif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n-US"/>
              </w:rPr>
            </w:pPr>
            <w:r>
              <w:rPr>
                <w:lang w:eastAsia="en-US"/>
              </w:rPr>
              <w:t>GetHerissons : Récupérer tous les hérissons de l’utilisateur</w:t>
            </w:r>
          </w:p>
        </w:tc>
      </w:tr>
    </w:tbl>
    <w:p w14:paraId="69301813" w14:textId="3B758266" w:rsidR="00D8692C" w:rsidRDefault="00D8692C" w:rsidP="00D8692C">
      <w:pPr>
        <w:pStyle w:val="Titre3"/>
        <w:rPr>
          <w:lang w:val="en-GB"/>
        </w:rPr>
      </w:pPr>
      <w:bookmarkStart w:id="9" w:name="_Toc196672190"/>
      <w:r>
        <w:rPr>
          <w:lang w:val="en-GB"/>
        </w:rPr>
        <w:lastRenderedPageBreak/>
        <w:t>Use case Rest admin</w:t>
      </w:r>
      <w:bookmarkEnd w:id="9"/>
    </w:p>
    <w:p w14:paraId="439B71B8" w14:textId="06B13AC9" w:rsidR="00AC5FC6" w:rsidRPr="00AC5FC6" w:rsidRDefault="00AC5FC6" w:rsidP="00AC5FC6">
      <w:pPr>
        <w:pStyle w:val="txtJustifi"/>
        <w:rPr>
          <w:lang w:val="en-GB" w:eastAsia="en-US"/>
        </w:rPr>
      </w:pPr>
    </w:p>
    <w:p w14:paraId="6B23B615" w14:textId="07E11A47" w:rsidR="008D6FED" w:rsidRDefault="00D817C7" w:rsidP="00EF0C53">
      <w:pPr>
        <w:pStyle w:val="Titre2"/>
      </w:pPr>
      <w:bookmarkStart w:id="10" w:name="_Toc196672191"/>
      <w:r>
        <w:t>Diagrammes d’activité</w:t>
      </w:r>
      <w:bookmarkEnd w:id="10"/>
    </w:p>
    <w:p w14:paraId="55323E38" w14:textId="6568E521" w:rsidR="00D8692C" w:rsidRDefault="00D8692C" w:rsidP="00D8692C">
      <w:pPr>
        <w:pStyle w:val="Titre3"/>
      </w:pPr>
      <w:bookmarkStart w:id="11" w:name="_Toc196672192"/>
      <w:r>
        <w:t xml:space="preserve">Diagramme d’activité </w:t>
      </w:r>
      <w:r w:rsidR="00221ACF">
        <w:t>user</w:t>
      </w:r>
      <w:bookmarkEnd w:id="11"/>
    </w:p>
    <w:p w14:paraId="61832000" w14:textId="3558CE29" w:rsidR="0073586C" w:rsidRPr="0073586C" w:rsidRDefault="0073586C" w:rsidP="0073586C">
      <w:pPr>
        <w:pStyle w:val="txtJustifi"/>
        <w:rPr>
          <w:lang w:eastAsia="en-US"/>
        </w:rPr>
      </w:pPr>
      <w:r>
        <w:rPr>
          <w:lang w:eastAsia="en-US"/>
        </w:rPr>
        <w:t>Voici un diagramme d’activité sur l’ajout d’un hérisson</w:t>
      </w:r>
      <w:r w:rsidR="00B3227A">
        <w:rPr>
          <w:lang w:eastAsia="en-US"/>
        </w:rPr>
        <w:t> :</w:t>
      </w:r>
    </w:p>
    <w:p w14:paraId="32DC2512" w14:textId="13FD0956" w:rsidR="00BD699B" w:rsidRPr="00BD699B" w:rsidRDefault="00D97440" w:rsidP="00BD699B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6D5BEB4D" wp14:editId="3FBC9636">
            <wp:extent cx="5759450" cy="2594610"/>
            <wp:effectExtent l="0" t="0" r="0" b="0"/>
            <wp:docPr id="739385254" name="Image 1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5254" name="Image 1" descr="Une image contenant texte, capture d’écran, diagramme, nombr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108" w14:textId="4EDC67B1" w:rsidR="00D8692C" w:rsidRPr="00D8692C" w:rsidRDefault="00D8692C" w:rsidP="00D8692C">
      <w:pPr>
        <w:pStyle w:val="Titre3"/>
      </w:pPr>
      <w:bookmarkStart w:id="12" w:name="_Toc196672193"/>
      <w:r>
        <w:t>Diagramme d’activité admin</w:t>
      </w:r>
      <w:bookmarkEnd w:id="12"/>
    </w:p>
    <w:p w14:paraId="5BF2171B" w14:textId="28C2F119" w:rsidR="00AC5FC6" w:rsidRPr="00AC5FC6" w:rsidRDefault="00AC5FC6" w:rsidP="00AC5FC6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59A80AA5" wp14:editId="4398E41F">
            <wp:extent cx="5759450" cy="1815465"/>
            <wp:effectExtent l="0" t="0" r="0" b="0"/>
            <wp:docPr id="795979035" name="Image 1" descr="Une image contenant texte, diagramm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9035" name="Image 1" descr="Une image contenant texte, diagramme, ligne, capture d’écra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2C14" w14:textId="54843BC8" w:rsidR="008D6FED" w:rsidRPr="00D214D4" w:rsidRDefault="008D6FED" w:rsidP="00EF0C53">
      <w:pPr>
        <w:pStyle w:val="Titre2"/>
      </w:pPr>
      <w:bookmarkStart w:id="13" w:name="_Toc196672194"/>
      <w:r w:rsidRPr="00D214D4">
        <w:t>Maquettes du projet</w:t>
      </w:r>
      <w:bookmarkEnd w:id="13"/>
    </w:p>
    <w:p w14:paraId="149AD1C8" w14:textId="34B5D576" w:rsidR="00ED22A0" w:rsidRDefault="00DE661A" w:rsidP="004F3D0F">
      <w:pPr>
        <w:pStyle w:val="Titre3"/>
      </w:pPr>
      <w:bookmarkStart w:id="14" w:name="_Toc196672195"/>
      <w:r>
        <w:t>Maquette</w:t>
      </w:r>
      <w:r w:rsidR="00ED22A0">
        <w:t xml:space="preserve"> </w:t>
      </w:r>
      <w:r w:rsidR="00221ACF">
        <w:t>user</w:t>
      </w:r>
      <w:bookmarkEnd w:id="14"/>
    </w:p>
    <w:p w14:paraId="1E49DA50" w14:textId="6A2E59DB" w:rsidR="008066D2" w:rsidRPr="008066D2" w:rsidRDefault="008066D2" w:rsidP="008066D2">
      <w:pPr>
        <w:pStyle w:val="txtJustifi"/>
        <w:rPr>
          <w:lang w:eastAsia="en-US"/>
        </w:rPr>
      </w:pPr>
      <w:r>
        <w:rPr>
          <w:lang w:eastAsia="en-US"/>
        </w:rPr>
        <w:t>Page d’accueil une fois connecté :</w:t>
      </w:r>
    </w:p>
    <w:p w14:paraId="0E9D1880" w14:textId="1C748F0F" w:rsidR="008066D2" w:rsidRPr="008066D2" w:rsidRDefault="008066D2" w:rsidP="008066D2">
      <w:pPr>
        <w:pStyle w:val="txtJustifi"/>
        <w:rPr>
          <w:lang w:eastAsia="en-US"/>
        </w:rPr>
      </w:pPr>
      <w:r w:rsidRPr="008066D2">
        <w:rPr>
          <w:noProof/>
          <w:lang w:eastAsia="en-US"/>
        </w:rPr>
        <w:lastRenderedPageBreak/>
        <w:drawing>
          <wp:inline distT="0" distB="0" distL="0" distR="0" wp14:anchorId="3EA0F3A3" wp14:editId="4B39FFA0">
            <wp:extent cx="5759450" cy="3224530"/>
            <wp:effectExtent l="19050" t="19050" r="12700" b="13970"/>
            <wp:docPr id="2088787329" name="Image 1" descr="Une image contenant texte, capture d’écran, nombr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7329" name="Image 1" descr="Une image contenant texte, capture d’écran, nombre, conceptio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8531" w14:textId="77777777" w:rsidR="00ED22A0" w:rsidRDefault="00DE661A" w:rsidP="004F3D0F">
      <w:pPr>
        <w:pStyle w:val="Titre3"/>
      </w:pPr>
      <w:bookmarkStart w:id="15" w:name="_Toc196672196"/>
      <w:r>
        <w:t>Maquette</w:t>
      </w:r>
      <w:r w:rsidR="00ED22A0">
        <w:t xml:space="preserve"> admin</w:t>
      </w:r>
      <w:bookmarkEnd w:id="15"/>
    </w:p>
    <w:p w14:paraId="687DBD06" w14:textId="75A11533" w:rsidR="000C0559" w:rsidRPr="000C0559" w:rsidRDefault="000C0559" w:rsidP="000C0559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3FB7444E" wp14:editId="0D24D434">
            <wp:extent cx="5759450" cy="3307080"/>
            <wp:effectExtent l="0" t="0" r="0" b="7620"/>
            <wp:docPr id="140782557" name="Image 1" descr="Une image contenant capture d’écran, Rectangle, text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557" name="Image 1" descr="Une image contenant capture d’écran, Rectangle, texte, diagramm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683B" w14:textId="77777777" w:rsidR="00B3227A" w:rsidRPr="00B3227A" w:rsidRDefault="00B3227A" w:rsidP="00B3227A">
      <w:pPr>
        <w:pStyle w:val="txtJustifi"/>
        <w:rPr>
          <w:lang w:eastAsia="en-US"/>
        </w:rPr>
      </w:pPr>
    </w:p>
    <w:p w14:paraId="1860DD33" w14:textId="3F635B07" w:rsidR="008D6FED" w:rsidRDefault="00DE661A" w:rsidP="00EF0C53">
      <w:pPr>
        <w:pStyle w:val="Titre2"/>
      </w:pPr>
      <w:bookmarkStart w:id="16" w:name="_Toc196672197"/>
      <w:r>
        <w:t>Diagrammes de séquence système</w:t>
      </w:r>
      <w:bookmarkEnd w:id="16"/>
    </w:p>
    <w:p w14:paraId="32C8AE2F" w14:textId="3CC661C1" w:rsidR="004F3D0F" w:rsidRDefault="004F3D0F" w:rsidP="00221ACF">
      <w:pPr>
        <w:pStyle w:val="Titre3"/>
      </w:pPr>
      <w:bookmarkStart w:id="17" w:name="_Toc196672198"/>
      <w:r>
        <w:t>Diagramme de séquence</w:t>
      </w:r>
      <w:r w:rsidR="00C45CC0">
        <w:t xml:space="preserve"> système </w:t>
      </w:r>
      <w:r w:rsidR="00221ACF">
        <w:t>user</w:t>
      </w:r>
      <w:bookmarkEnd w:id="17"/>
    </w:p>
    <w:p w14:paraId="25653E0B" w14:textId="738D9445" w:rsidR="009073F0" w:rsidRPr="009073F0" w:rsidRDefault="009073F0" w:rsidP="009073F0">
      <w:pPr>
        <w:pStyle w:val="txtJustifi"/>
        <w:rPr>
          <w:lang w:eastAsia="en-US"/>
        </w:rPr>
      </w:pPr>
      <w:r>
        <w:rPr>
          <w:lang w:eastAsia="en-US"/>
        </w:rPr>
        <w:t>Voici le diagramme de séquence système pou</w:t>
      </w:r>
      <w:r w:rsidR="00E443FB">
        <w:rPr>
          <w:lang w:eastAsia="en-US"/>
        </w:rPr>
        <w:t>r l’ajout d’un hérisson :</w:t>
      </w:r>
    </w:p>
    <w:p w14:paraId="76C84B7A" w14:textId="77777777" w:rsidR="00515354" w:rsidRPr="00515354" w:rsidRDefault="00515354" w:rsidP="00515354">
      <w:pPr>
        <w:pStyle w:val="txtJustifi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59EB39E" wp14:editId="745D9906">
            <wp:extent cx="5528931" cy="7854496"/>
            <wp:effectExtent l="0" t="0" r="0" b="0"/>
            <wp:docPr id="476572738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2738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906" cy="78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95F" w14:textId="7C969B00" w:rsidR="00C45CC0" w:rsidRPr="004F3D0F" w:rsidRDefault="00C45CC0" w:rsidP="00221ACF">
      <w:pPr>
        <w:pStyle w:val="Titre3"/>
      </w:pPr>
      <w:bookmarkStart w:id="18" w:name="_Toc196672199"/>
      <w:r>
        <w:lastRenderedPageBreak/>
        <w:t>Diagramme de séquence système admin</w:t>
      </w:r>
      <w:bookmarkEnd w:id="18"/>
    </w:p>
    <w:p w14:paraId="45551A6E" w14:textId="1F416BDD" w:rsidR="00EE4E58" w:rsidRPr="00EE4E58" w:rsidRDefault="00EE4E58" w:rsidP="00EE4E58">
      <w:pPr>
        <w:pStyle w:val="txtJustifi"/>
        <w:rPr>
          <w:lang w:eastAsia="en-US"/>
        </w:rPr>
      </w:pPr>
      <w:r>
        <w:rPr>
          <w:noProof/>
        </w:rPr>
        <w:drawing>
          <wp:inline distT="0" distB="0" distL="0" distR="0" wp14:anchorId="2BD3B6AF" wp14:editId="33A3D6CF">
            <wp:extent cx="5759450" cy="6583680"/>
            <wp:effectExtent l="0" t="0" r="0" b="7620"/>
            <wp:docPr id="440450840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0840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B083" w14:textId="50070A68" w:rsidR="008D6FED" w:rsidRPr="00EF0C53" w:rsidRDefault="008D6FED" w:rsidP="00EF0C53">
      <w:pPr>
        <w:pStyle w:val="Titre1"/>
      </w:pPr>
      <w:bookmarkStart w:id="19" w:name="_Toc196672200"/>
      <w:r w:rsidRPr="00EF0C53">
        <w:lastRenderedPageBreak/>
        <w:t>Conception</w:t>
      </w:r>
      <w:bookmarkEnd w:id="19"/>
    </w:p>
    <w:p w14:paraId="138A9C9F" w14:textId="200F77F8" w:rsidR="00B56DEF" w:rsidRPr="00B56DEF" w:rsidRDefault="00FE50D0" w:rsidP="00B56DEF">
      <w:pPr>
        <w:pStyle w:val="txtJustifi"/>
        <w:rPr>
          <w:lang w:eastAsia="en-US"/>
        </w:rPr>
      </w:pPr>
      <w:r>
        <w:rPr>
          <w:noProof/>
        </w:rPr>
        <w:t>Fichier EA point</w:t>
      </w:r>
      <w:r w:rsidR="005903C3">
        <w:rPr>
          <w:noProof/>
        </w:rPr>
        <w:t xml:space="preserve"> </w:t>
      </w:r>
      <w:bookmarkStart w:id="20" w:name="_Hlt195269186"/>
      <w:r w:rsidR="005903C3">
        <w:rPr>
          <w:noProof/>
        </w:rPr>
        <w:fldChar w:fldCharType="begin"/>
      </w:r>
      <w:r w:rsidR="005903C3">
        <w:rPr>
          <w:noProof/>
        </w:rPr>
        <w:instrText>HYPERLINK  \l "_Fichier_EA"</w:instrText>
      </w:r>
      <w:r w:rsidR="005903C3">
        <w:rPr>
          <w:noProof/>
        </w:rPr>
      </w:r>
      <w:r w:rsidR="005903C3">
        <w:rPr>
          <w:noProof/>
        </w:rPr>
        <w:fldChar w:fldCharType="separate"/>
      </w:r>
      <w:r w:rsidR="005903C3" w:rsidRPr="005903C3">
        <w:rPr>
          <w:rStyle w:val="Lienhypertexte"/>
          <w:noProof/>
        </w:rPr>
        <w:t>2.1</w:t>
      </w:r>
      <w:r w:rsidR="005903C3">
        <w:rPr>
          <w:noProof/>
        </w:rPr>
        <w:fldChar w:fldCharType="end"/>
      </w:r>
      <w:bookmarkEnd w:id="20"/>
    </w:p>
    <w:p w14:paraId="01DB0299" w14:textId="7961171C" w:rsidR="008D6FED" w:rsidRPr="00EF0C53" w:rsidRDefault="008D6FED" w:rsidP="00EF0C53">
      <w:pPr>
        <w:pStyle w:val="Titre1"/>
      </w:pPr>
      <w:bookmarkStart w:id="21" w:name="_Toc196672201"/>
      <w:r w:rsidRPr="00EF0C53">
        <w:lastRenderedPageBreak/>
        <w:t>Bases de données</w:t>
      </w:r>
      <w:bookmarkEnd w:id="21"/>
    </w:p>
    <w:p w14:paraId="49FF63E6" w14:textId="1EA84D7F" w:rsidR="008D6FED" w:rsidRDefault="0068283A" w:rsidP="00EF0C53">
      <w:pPr>
        <w:pStyle w:val="Titre2"/>
      </w:pPr>
      <w:bookmarkStart w:id="22" w:name="_Toc196672202"/>
      <w:r>
        <w:t>Schémas ER</w:t>
      </w:r>
      <w:bookmarkEnd w:id="22"/>
    </w:p>
    <w:p w14:paraId="475B853A" w14:textId="040FBE67" w:rsidR="0068283A" w:rsidRDefault="0068283A" w:rsidP="005163EB">
      <w:pPr>
        <w:pStyle w:val="Titre3"/>
      </w:pPr>
      <w:bookmarkStart w:id="23" w:name="_Toc196672203"/>
      <w:r>
        <w:t xml:space="preserve">Schéma ER </w:t>
      </w:r>
      <w:r w:rsidR="005163EB">
        <w:t>global</w:t>
      </w:r>
      <w:bookmarkEnd w:id="23"/>
    </w:p>
    <w:p w14:paraId="0FD696AC" w14:textId="6C13E1F5" w:rsidR="005353CA" w:rsidRDefault="005353CA" w:rsidP="005353CA">
      <w:pPr>
        <w:pStyle w:val="txtJustifi"/>
        <w:rPr>
          <w:lang w:eastAsia="en-US"/>
        </w:rPr>
      </w:pPr>
      <w:r>
        <w:rPr>
          <w:lang w:eastAsia="en-US"/>
        </w:rPr>
        <w:t xml:space="preserve">Dans le schéma ci-dessous, </w:t>
      </w:r>
      <w:r w:rsidR="00BB66B8">
        <w:rPr>
          <w:lang w:eastAsia="en-US"/>
        </w:rPr>
        <w:t>nous pouvons voir nos deux bases de données.</w:t>
      </w:r>
    </w:p>
    <w:p w14:paraId="77D8FD3E" w14:textId="52B03682" w:rsidR="00BB66B8" w:rsidRDefault="00BB66B8" w:rsidP="005353CA">
      <w:pPr>
        <w:pStyle w:val="txtJustifi"/>
        <w:rPr>
          <w:lang w:eastAsia="en-US"/>
        </w:rPr>
      </w:pPr>
      <w:r>
        <w:rPr>
          <w:lang w:eastAsia="en-US"/>
        </w:rPr>
        <w:t>La première contient des utilisateur</w:t>
      </w:r>
      <w:r w:rsidR="00974BF8">
        <w:rPr>
          <w:lang w:eastAsia="en-US"/>
        </w:rPr>
        <w:t>s</w:t>
      </w:r>
      <w:r>
        <w:rPr>
          <w:lang w:eastAsia="en-US"/>
        </w:rPr>
        <w:t xml:space="preserve"> qui peuvent créer des hérissons et </w:t>
      </w:r>
      <w:r w:rsidR="00974BF8">
        <w:rPr>
          <w:lang w:eastAsia="en-US"/>
        </w:rPr>
        <w:t>des voyages.</w:t>
      </w:r>
    </w:p>
    <w:p w14:paraId="60799C83" w14:textId="6760576D" w:rsidR="00974BF8" w:rsidRPr="005353CA" w:rsidRDefault="00974BF8" w:rsidP="005353CA">
      <w:pPr>
        <w:pStyle w:val="txtJustifi"/>
        <w:rPr>
          <w:lang w:eastAsia="en-US"/>
        </w:rPr>
      </w:pPr>
      <w:r>
        <w:rPr>
          <w:lang w:eastAsia="en-US"/>
        </w:rPr>
        <w:t xml:space="preserve">Ces voyages utilisent </w:t>
      </w:r>
      <w:r w:rsidR="00DA6F07">
        <w:rPr>
          <w:lang w:eastAsia="en-US"/>
        </w:rPr>
        <w:t>des fusées qui se trouvent dans la base de données « Admin ». Cette DB contient aussi des administrateurs.</w:t>
      </w:r>
    </w:p>
    <w:p w14:paraId="7521575C" w14:textId="74E6D1A6" w:rsidR="005163EB" w:rsidRPr="005163EB" w:rsidRDefault="001866A8" w:rsidP="005163EB">
      <w:pPr>
        <w:pStyle w:val="txtJustifi"/>
        <w:rPr>
          <w:lang w:eastAsia="en-US"/>
        </w:rPr>
      </w:pPr>
      <w:r>
        <w:object w:dxaOrig="15000" w:dyaOrig="6525" w14:anchorId="369A3F2D">
          <v:shape id="_x0000_i1026" type="#_x0000_t75" style="width:365pt;height:159.65pt" o:ole="">
            <v:imagedata r:id="rId30" o:title=""/>
          </v:shape>
          <o:OLEObject Type="Embed" ProgID="Visio.Drawing.15" ShapeID="_x0000_i1026" DrawAspect="Content" ObjectID="_1807291082" r:id="rId31"/>
        </w:object>
      </w:r>
    </w:p>
    <w:p w14:paraId="65A850DC" w14:textId="56EB1234" w:rsidR="008D6FED" w:rsidRDefault="00BB475B" w:rsidP="00EF0C53">
      <w:pPr>
        <w:pStyle w:val="Titre2"/>
      </w:pPr>
      <w:bookmarkStart w:id="24" w:name="_Toc196672204"/>
      <w:r>
        <w:t>Schémas relationnels (MySQL)</w:t>
      </w:r>
      <w:bookmarkEnd w:id="24"/>
    </w:p>
    <w:p w14:paraId="34885C8F" w14:textId="1C4311E3" w:rsidR="0068283A" w:rsidRDefault="00BB475B" w:rsidP="00BB475B">
      <w:pPr>
        <w:pStyle w:val="Titre3"/>
      </w:pPr>
      <w:bookmarkStart w:id="25" w:name="_Toc196672205"/>
      <w:r>
        <w:t>Schéma relationnel user</w:t>
      </w:r>
      <w:bookmarkEnd w:id="25"/>
    </w:p>
    <w:p w14:paraId="051DF582" w14:textId="4A9169A4" w:rsidR="00671E20" w:rsidRDefault="00365D78" w:rsidP="00671E20">
      <w:pPr>
        <w:pStyle w:val="txtJustifi"/>
        <w:rPr>
          <w:lang w:eastAsia="en-US"/>
        </w:rPr>
      </w:pPr>
      <w:r>
        <w:rPr>
          <w:lang w:eastAsia="en-US"/>
        </w:rPr>
        <w:t>Ce schéma représente les relations plus précisément que le schéma relationnel vu au-dessus.</w:t>
      </w:r>
    </w:p>
    <w:p w14:paraId="307F8E50" w14:textId="0B982362" w:rsidR="00B54A01" w:rsidRPr="00B54A01" w:rsidRDefault="00997992" w:rsidP="00B54A01">
      <w:pPr>
        <w:pStyle w:val="txtJustifi"/>
        <w:rPr>
          <w:lang w:eastAsia="en-US"/>
        </w:rPr>
      </w:pPr>
      <w:r w:rsidRPr="00997992">
        <w:rPr>
          <w:noProof/>
          <w:lang w:eastAsia="en-US"/>
        </w:rPr>
        <w:drawing>
          <wp:inline distT="0" distB="0" distL="0" distR="0" wp14:anchorId="66922251" wp14:editId="1F3E1FAF">
            <wp:extent cx="4391638" cy="1695687"/>
            <wp:effectExtent l="0" t="0" r="0" b="0"/>
            <wp:docPr id="186557124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124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0A1F" w14:textId="100AD975" w:rsidR="00BB475B" w:rsidRDefault="00BB475B" w:rsidP="00BB475B">
      <w:pPr>
        <w:pStyle w:val="Titre3"/>
      </w:pPr>
      <w:bookmarkStart w:id="26" w:name="_Toc196672206"/>
      <w:r>
        <w:t>Schéma relationnel admin</w:t>
      </w:r>
      <w:bookmarkEnd w:id="26"/>
    </w:p>
    <w:p w14:paraId="1846FE4A" w14:textId="4CF41610" w:rsidR="00781D7D" w:rsidRDefault="00781D7D" w:rsidP="00781D7D">
      <w:pPr>
        <w:pStyle w:val="txtJustifi"/>
        <w:rPr>
          <w:lang w:eastAsia="en-US"/>
        </w:rPr>
      </w:pPr>
      <w:r>
        <w:rPr>
          <w:lang w:eastAsia="en-US"/>
        </w:rPr>
        <w:t>Voici simplement le schéma relationnel admin :</w:t>
      </w:r>
    </w:p>
    <w:p w14:paraId="7DC5CEE4" w14:textId="774078D1" w:rsidR="00781D7D" w:rsidRPr="00781D7D" w:rsidRDefault="00C4232F" w:rsidP="00781D7D">
      <w:pPr>
        <w:pStyle w:val="txtJustifi"/>
        <w:rPr>
          <w:lang w:eastAsia="en-US"/>
        </w:rPr>
      </w:pPr>
      <w:r w:rsidRPr="00C4232F">
        <w:rPr>
          <w:noProof/>
          <w:lang w:eastAsia="en-US"/>
        </w:rPr>
        <w:drawing>
          <wp:inline distT="0" distB="0" distL="0" distR="0" wp14:anchorId="7F67DEA9" wp14:editId="7A09156C">
            <wp:extent cx="4486901" cy="1762371"/>
            <wp:effectExtent l="0" t="0" r="9525" b="9525"/>
            <wp:docPr id="1352760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0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F538" w14:textId="193C984A" w:rsidR="008D6FED" w:rsidRPr="00DB6676" w:rsidRDefault="00B446F1" w:rsidP="00EF0C53">
      <w:pPr>
        <w:pStyle w:val="Titre1"/>
      </w:pPr>
      <w:bookmarkStart w:id="27" w:name="_Toc196672207"/>
      <w:r w:rsidRPr="00DB6676">
        <w:lastRenderedPageBreak/>
        <w:t>Descente de code</w:t>
      </w:r>
      <w:bookmarkEnd w:id="27"/>
    </w:p>
    <w:p w14:paraId="77D74BB2" w14:textId="429A169B" w:rsidR="00D816E3" w:rsidRDefault="00D816E3" w:rsidP="00465D51">
      <w:pPr>
        <w:pStyle w:val="txtJustifi"/>
        <w:rPr>
          <w:lang w:eastAsia="en-US"/>
        </w:rPr>
      </w:pPr>
      <w:r>
        <w:rPr>
          <w:lang w:eastAsia="en-US"/>
        </w:rPr>
        <w:t xml:space="preserve">Cette descente de code va expliquer comment </w:t>
      </w:r>
      <w:r w:rsidR="00465D51">
        <w:rPr>
          <w:lang w:eastAsia="en-US"/>
        </w:rPr>
        <w:t>ajouter un hérisson pour un utilisateur.</w:t>
      </w:r>
    </w:p>
    <w:p w14:paraId="269527AD" w14:textId="7CF60133" w:rsidR="00465D51" w:rsidRDefault="00465D51" w:rsidP="00465D51">
      <w:pPr>
        <w:pStyle w:val="txtJustifi"/>
        <w:rPr>
          <w:lang w:eastAsia="en-US"/>
        </w:rPr>
      </w:pPr>
      <w:r>
        <w:rPr>
          <w:lang w:eastAsia="en-US"/>
        </w:rPr>
        <w:t xml:space="preserve">Avant toute chose l’utilisateur doit être connecté sur le </w:t>
      </w:r>
      <w:r w:rsidR="00A60FB6">
        <w:rPr>
          <w:lang w:eastAsia="en-US"/>
        </w:rPr>
        <w:t xml:space="preserve">site utilisateur : </w:t>
      </w:r>
      <w:hyperlink r:id="rId34" w:history="1">
        <w:r w:rsidR="0018185A" w:rsidRPr="0018185A">
          <w:rPr>
            <w:rStyle w:val="Lienhypertexte"/>
            <w:lang w:eastAsia="en-US"/>
          </w:rPr>
          <w:t>Lien d</w:t>
        </w:r>
        <w:r w:rsidR="0018185A" w:rsidRPr="0018185A">
          <w:rPr>
            <w:rStyle w:val="Lienhypertexte"/>
            <w:lang w:eastAsia="en-US"/>
          </w:rPr>
          <w:t>u</w:t>
        </w:r>
        <w:r w:rsidR="0018185A" w:rsidRPr="0018185A">
          <w:rPr>
            <w:rStyle w:val="Lienhypertexte"/>
            <w:lang w:eastAsia="en-US"/>
          </w:rPr>
          <w:t xml:space="preserve"> site</w:t>
        </w:r>
      </w:hyperlink>
    </w:p>
    <w:p w14:paraId="5BBFEC5B" w14:textId="4B718B59" w:rsidR="001E7B94" w:rsidRDefault="00377AB4" w:rsidP="00465D51">
      <w:pPr>
        <w:pStyle w:val="txtJustifi"/>
        <w:rPr>
          <w:lang w:eastAsia="en-US"/>
        </w:rPr>
      </w:pPr>
      <w:r>
        <w:rPr>
          <w:lang w:eastAsia="en-US"/>
        </w:rPr>
        <w:t>Une fois connecté, il faut remplir les champs « </w:t>
      </w:r>
      <w:r w:rsidR="00803B6B">
        <w:rPr>
          <w:lang w:eastAsia="en-US"/>
        </w:rPr>
        <w:t>N</w:t>
      </w:r>
      <w:r>
        <w:rPr>
          <w:lang w:eastAsia="en-US"/>
        </w:rPr>
        <w:t>om » et « </w:t>
      </w:r>
      <w:r w:rsidR="00595EE0">
        <w:rPr>
          <w:lang w:eastAsia="en-US"/>
        </w:rPr>
        <w:t>C</w:t>
      </w:r>
      <w:r>
        <w:rPr>
          <w:lang w:eastAsia="en-US"/>
        </w:rPr>
        <w:t>aractéristique »</w:t>
      </w:r>
      <w:r w:rsidR="00323CBC">
        <w:rPr>
          <w:lang w:eastAsia="en-US"/>
        </w:rPr>
        <w:t>.</w:t>
      </w:r>
    </w:p>
    <w:p w14:paraId="171BE21B" w14:textId="1C4C97F3" w:rsidR="00323CBC" w:rsidRDefault="00323CBC" w:rsidP="00465D51">
      <w:pPr>
        <w:pStyle w:val="txtJustifi"/>
        <w:rPr>
          <w:lang w:eastAsia="en-US"/>
        </w:rPr>
      </w:pPr>
      <w:r>
        <w:rPr>
          <w:lang w:eastAsia="en-US"/>
        </w:rPr>
        <w:t>L’utilisateur n’a plus qu’à appuyer sur le bouton « Nouveau herisson »</w:t>
      </w:r>
      <w:r w:rsidR="00C06FF1">
        <w:rPr>
          <w:lang w:eastAsia="en-US"/>
        </w:rPr>
        <w:t xml:space="preserve"> pour ajouter un héris</w:t>
      </w:r>
      <w:r w:rsidR="00C82ECC">
        <w:rPr>
          <w:lang w:eastAsia="en-US"/>
        </w:rPr>
        <w:t>son.</w:t>
      </w:r>
    </w:p>
    <w:p w14:paraId="7A7FFF1A" w14:textId="7495B250" w:rsidR="00C82ECC" w:rsidRDefault="00C82ECC" w:rsidP="00465D51">
      <w:pPr>
        <w:pStyle w:val="txtJustifi"/>
        <w:rPr>
          <w:lang w:eastAsia="en-US"/>
        </w:rPr>
      </w:pPr>
      <w:r>
        <w:rPr>
          <w:lang w:eastAsia="en-US"/>
        </w:rPr>
        <w:t xml:space="preserve">Passons maintenant </w:t>
      </w:r>
      <w:r w:rsidR="00102028">
        <w:rPr>
          <w:lang w:eastAsia="en-US"/>
        </w:rPr>
        <w:t>au code en lui-même, le bouton a un écouteur qui appelle la méthode</w:t>
      </w:r>
      <w:r w:rsidR="00EC18DC">
        <w:rPr>
          <w:lang w:eastAsia="en-US"/>
        </w:rPr>
        <w:t xml:space="preserve"> « nouveauHerisson » et qui est déclaré dans le constructeur :</w:t>
      </w:r>
    </w:p>
    <w:p w14:paraId="79B7EE8E" w14:textId="543D0249" w:rsidR="009133F1" w:rsidRPr="009133F1" w:rsidRDefault="009133F1" w:rsidP="009133F1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9133F1">
        <w:rPr>
          <w:rFonts w:ascii="Consolas" w:hAnsi="Consolas" w:cs="Times New Roman"/>
          <w:color w:val="DCDCAA"/>
          <w:sz w:val="21"/>
          <w:szCs w:val="21"/>
          <w:lang w:eastAsia="ja-JP"/>
        </w:rPr>
        <w:t>$</w:t>
      </w: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>(</w:t>
      </w:r>
      <w:r w:rsidRPr="009133F1">
        <w:rPr>
          <w:rFonts w:ascii="Consolas" w:hAnsi="Consolas" w:cs="Times New Roman"/>
          <w:color w:val="CE9178"/>
          <w:sz w:val="21"/>
          <w:szCs w:val="21"/>
          <w:lang w:eastAsia="ja-JP"/>
        </w:rPr>
        <w:t>"#nouveauherisson"</w:t>
      </w: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>).</w:t>
      </w:r>
      <w:r w:rsidRPr="009133F1">
        <w:rPr>
          <w:rFonts w:ascii="Consolas" w:hAnsi="Consolas" w:cs="Times New Roman"/>
          <w:color w:val="DCDCAA"/>
          <w:sz w:val="21"/>
          <w:szCs w:val="21"/>
          <w:lang w:eastAsia="ja-JP"/>
        </w:rPr>
        <w:t>click</w:t>
      </w: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(() </w:t>
      </w:r>
      <w:r w:rsidRPr="009133F1">
        <w:rPr>
          <w:rFonts w:ascii="Consolas" w:hAnsi="Consolas" w:cs="Times New Roman"/>
          <w:color w:val="569CD6"/>
          <w:sz w:val="21"/>
          <w:szCs w:val="21"/>
          <w:lang w:eastAsia="ja-JP"/>
        </w:rPr>
        <w:t>=&gt;</w:t>
      </w: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{</w:t>
      </w:r>
    </w:p>
    <w:p w14:paraId="2047AD4E" w14:textId="438DA028" w:rsidR="009133F1" w:rsidRPr="009133F1" w:rsidRDefault="009133F1" w:rsidP="009133F1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</w:t>
      </w:r>
      <w:r w:rsidRPr="009133F1">
        <w:rPr>
          <w:rFonts w:ascii="Consolas" w:hAnsi="Consolas" w:cs="Times New Roman"/>
          <w:color w:val="569CD6"/>
          <w:sz w:val="21"/>
          <w:szCs w:val="21"/>
          <w:lang w:eastAsia="ja-JP"/>
        </w:rPr>
        <w:t>this</w:t>
      </w: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9133F1">
        <w:rPr>
          <w:rFonts w:ascii="Consolas" w:hAnsi="Consolas" w:cs="Times New Roman"/>
          <w:color w:val="DCDCAA"/>
          <w:sz w:val="21"/>
          <w:szCs w:val="21"/>
          <w:lang w:eastAsia="ja-JP"/>
        </w:rPr>
        <w:t>nouveauHerisson</w:t>
      </w: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>();</w:t>
      </w:r>
    </w:p>
    <w:p w14:paraId="78D05C94" w14:textId="2B45FF1E" w:rsidR="009133F1" w:rsidRPr="009133F1" w:rsidRDefault="009133F1" w:rsidP="009133F1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9133F1">
        <w:rPr>
          <w:rFonts w:ascii="Consolas" w:hAnsi="Consolas" w:cs="Times New Roman"/>
          <w:color w:val="CCCCCC"/>
          <w:sz w:val="21"/>
          <w:szCs w:val="21"/>
          <w:lang w:eastAsia="ja-JP"/>
        </w:rPr>
        <w:t>});</w:t>
      </w:r>
    </w:p>
    <w:p w14:paraId="567AFBCC" w14:textId="7DF6C460" w:rsidR="00EC18DC" w:rsidRDefault="009D2E93" w:rsidP="00465D51">
      <w:pPr>
        <w:pStyle w:val="txtJustifi"/>
        <w:rPr>
          <w:lang w:eastAsia="en-US"/>
        </w:rPr>
      </w:pPr>
      <w:r>
        <w:rPr>
          <w:lang w:eastAsia="en-US"/>
        </w:rPr>
        <w:t xml:space="preserve">Cette méthode obtient les données du nouveau hérisson et vérifie si elles sont valables, avant de les envoyer au service </w:t>
      </w:r>
      <w:r w:rsidR="00A8266C">
        <w:rPr>
          <w:lang w:eastAsia="en-US"/>
        </w:rPr>
        <w:t>http.</w:t>
      </w:r>
    </w:p>
    <w:p w14:paraId="322A23C1" w14:textId="004844F5" w:rsidR="00A8266C" w:rsidRDefault="00A8266C" w:rsidP="00465D51">
      <w:pPr>
        <w:pStyle w:val="txtJustifi"/>
        <w:rPr>
          <w:lang w:eastAsia="en-US"/>
        </w:rPr>
      </w:pPr>
      <w:r>
        <w:rPr>
          <w:lang w:eastAsia="en-US"/>
        </w:rPr>
        <w:t>Voici la méthode appelée dans le fichier serviceHttp.js :</w:t>
      </w:r>
    </w:p>
    <w:p w14:paraId="09E0BE21" w14:textId="7D3F3449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BE2D29">
        <w:rPr>
          <w:rFonts w:ascii="Consolas" w:hAnsi="Consolas" w:cs="Times New Roman"/>
          <w:color w:val="DCDCAA"/>
          <w:sz w:val="21"/>
          <w:szCs w:val="21"/>
          <w:lang w:eastAsia="ja-JP"/>
        </w:rPr>
        <w:t>addHerisson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>(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nom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,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caracteristique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,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successCallback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,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errorCallback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>) {</w:t>
      </w:r>
    </w:p>
    <w:p w14:paraId="0DEABBBA" w14:textId="7CC5C68F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$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BE2D29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ajax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({</w:t>
      </w:r>
    </w:p>
    <w:p w14:paraId="013089D8" w14:textId="4A5F4779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xhrFields: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{</w:t>
      </w:r>
    </w:p>
    <w:p w14:paraId="3E24CA95" w14:textId="4445B99C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withCredentials: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569CD6"/>
          <w:sz w:val="21"/>
          <w:szCs w:val="21"/>
          <w:lang w:val="en-US" w:eastAsia="ja-JP"/>
        </w:rPr>
        <w:t>true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247C88EE" w14:textId="41EE688B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    },</w:t>
      </w:r>
    </w:p>
    <w:p w14:paraId="589DC663" w14:textId="722D7249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crossDomain: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569CD6"/>
          <w:sz w:val="21"/>
          <w:szCs w:val="21"/>
          <w:lang w:val="en-US" w:eastAsia="ja-JP"/>
        </w:rPr>
        <w:t>true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37D09916" w14:textId="548659E6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type: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"POST"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588DA1A7" w14:textId="41339E4D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dataType: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"text"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4C7F7A81" w14:textId="744CD054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url: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4FC1FF"/>
          <w:sz w:val="21"/>
          <w:szCs w:val="21"/>
          <w:lang w:val="en-US" w:eastAsia="ja-JP"/>
        </w:rPr>
        <w:t>BASE_URL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+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"addHerisson"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518B83D9" w14:textId="41E116FC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data: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{</w:t>
      </w:r>
    </w:p>
    <w:p w14:paraId="704E05A1" w14:textId="733B8DBF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 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nom: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nom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>,</w:t>
      </w:r>
    </w:p>
    <w:p w14:paraId="7C3ADD9B" w14:textId="4EB9CE2C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 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caracteristique:</w:t>
      </w: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BE2D29">
        <w:rPr>
          <w:rFonts w:ascii="Consolas" w:hAnsi="Consolas" w:cs="Times New Roman"/>
          <w:color w:val="9CDCFE"/>
          <w:sz w:val="21"/>
          <w:szCs w:val="21"/>
          <w:lang w:eastAsia="ja-JP"/>
        </w:rPr>
        <w:t>caracteristique</w:t>
      </w:r>
    </w:p>
    <w:p w14:paraId="795487B4" w14:textId="49275C81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},</w:t>
      </w:r>
    </w:p>
    <w:p w14:paraId="3AE70318" w14:textId="061497A2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success: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successCallback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4B6E8F8D" w14:textId="5F09E25D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error: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BE2D29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errorCallback</w:t>
      </w: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6B85FA46" w14:textId="193DF2B0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  });</w:t>
      </w:r>
    </w:p>
    <w:p w14:paraId="0DDF3868" w14:textId="789408CD" w:rsidR="00BE2D29" w:rsidRPr="00BE2D29" w:rsidRDefault="00BE2D29" w:rsidP="00BE2D29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BE2D29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}</w:t>
      </w:r>
    </w:p>
    <w:p w14:paraId="2F21479C" w14:textId="20EBE028" w:rsidR="00A8266C" w:rsidRDefault="00BE2D29" w:rsidP="00465D51">
      <w:pPr>
        <w:pStyle w:val="txtJustifi"/>
        <w:rPr>
          <w:lang w:eastAsia="en-US"/>
        </w:rPr>
      </w:pPr>
      <w:r w:rsidRPr="00BE2D29">
        <w:rPr>
          <w:lang w:eastAsia="en-US"/>
        </w:rPr>
        <w:t>La requête ajax est e</w:t>
      </w:r>
      <w:r>
        <w:rPr>
          <w:lang w:eastAsia="en-US"/>
        </w:rPr>
        <w:t>nvoyée en direction de l’API gateway</w:t>
      </w:r>
      <w:r w:rsidR="004C6614">
        <w:rPr>
          <w:lang w:eastAsia="en-US"/>
        </w:rPr>
        <w:t xml:space="preserve"> qui l’intercepte dans son fichier « Douanier.java » :</w:t>
      </w:r>
    </w:p>
    <w:p w14:paraId="538B0E3F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    @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PostMapping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(path </w:t>
      </w:r>
      <w:r w:rsidRPr="00146334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=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"/addHerisson"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</w:t>
      </w:r>
    </w:p>
    <w:p w14:paraId="18AE63CD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146334">
        <w:rPr>
          <w:rFonts w:ascii="Consolas" w:hAnsi="Consolas" w:cs="Times New Roman"/>
          <w:color w:val="569CD6"/>
          <w:sz w:val="21"/>
          <w:szCs w:val="21"/>
          <w:lang w:val="en-US" w:eastAsia="ja-JP"/>
        </w:rPr>
        <w:t>public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@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ResponseBody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ResponseEntity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&lt;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&gt; 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addNewHerisson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HttpSession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httpsession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 @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RequestParam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nom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,</w:t>
      </w:r>
    </w:p>
    <w:p w14:paraId="75376BF0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            @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RequestParam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caracteristique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 {</w:t>
      </w:r>
    </w:p>
    <w:p w14:paraId="6A34C66E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    </w:t>
      </w:r>
      <w:r w:rsidRPr="00146334">
        <w:rPr>
          <w:rFonts w:ascii="Consolas" w:hAnsi="Consolas" w:cs="Times New Roman"/>
          <w:color w:val="C586C0"/>
          <w:sz w:val="21"/>
          <w:szCs w:val="21"/>
          <w:lang w:val="en-US" w:eastAsia="ja-JP"/>
        </w:rPr>
        <w:t>if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(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httpsession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getAttribute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</w:t>
      </w:r>
      <w:r w:rsidRPr="00146334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"pk"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) </w:t>
      </w:r>
      <w:r w:rsidRPr="00146334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!=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569CD6"/>
          <w:sz w:val="21"/>
          <w:szCs w:val="21"/>
          <w:lang w:val="en-US" w:eastAsia="ja-JP"/>
        </w:rPr>
        <w:t>null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&amp;&amp;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httpsession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getAttribute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</w:t>
      </w:r>
      <w:r w:rsidRPr="00146334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"admin"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) </w:t>
      </w:r>
      <w:r w:rsidRPr="00146334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!=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569CD6"/>
          <w:sz w:val="21"/>
          <w:szCs w:val="21"/>
          <w:lang w:val="en-US" w:eastAsia="ja-JP"/>
        </w:rPr>
        <w:t>null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 {</w:t>
      </w:r>
    </w:p>
    <w:p w14:paraId="05AD47B3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        </w:t>
      </w:r>
      <w:r w:rsidRPr="00146334">
        <w:rPr>
          <w:rFonts w:ascii="Consolas" w:hAnsi="Consolas" w:cs="Times New Roman"/>
          <w:color w:val="C586C0"/>
          <w:sz w:val="21"/>
          <w:szCs w:val="21"/>
          <w:lang w:val="en-US" w:eastAsia="ja-JP"/>
        </w:rPr>
        <w:t>return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userManager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addHerisson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(nom, caracteristique, (Integer)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httpsession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getAttribute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</w:t>
      </w:r>
      <w:r w:rsidRPr="00146334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"pk"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));</w:t>
      </w:r>
    </w:p>
    <w:p w14:paraId="63A45A6B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    } </w:t>
      </w:r>
      <w:r w:rsidRPr="00146334">
        <w:rPr>
          <w:rFonts w:ascii="Consolas" w:hAnsi="Consolas" w:cs="Times New Roman"/>
          <w:color w:val="C586C0"/>
          <w:sz w:val="21"/>
          <w:szCs w:val="21"/>
          <w:lang w:val="en-US" w:eastAsia="ja-JP"/>
        </w:rPr>
        <w:t>else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{</w:t>
      </w:r>
    </w:p>
    <w:p w14:paraId="332DA425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        </w:t>
      </w:r>
      <w:r w:rsidRPr="00146334">
        <w:rPr>
          <w:rFonts w:ascii="Consolas" w:hAnsi="Consolas" w:cs="Times New Roman"/>
          <w:color w:val="C586C0"/>
          <w:sz w:val="21"/>
          <w:szCs w:val="21"/>
          <w:lang w:val="en-US" w:eastAsia="ja-JP"/>
        </w:rPr>
        <w:t>return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46334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ResponseEntity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badRequest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().</w:t>
      </w:r>
      <w:r w:rsidRPr="00146334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body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</w:t>
      </w:r>
      <w:r w:rsidRPr="00146334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"Non connecté"</w:t>
      </w: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);</w:t>
      </w:r>
    </w:p>
    <w:p w14:paraId="78FF0125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    </w:t>
      </w:r>
      <w:r w:rsidRPr="00146334">
        <w:rPr>
          <w:rFonts w:ascii="Consolas" w:hAnsi="Consolas" w:cs="Times New Roman"/>
          <w:color w:val="CCCCCC"/>
          <w:sz w:val="21"/>
          <w:szCs w:val="21"/>
          <w:lang w:eastAsia="ja-JP"/>
        </w:rPr>
        <w:t>}</w:t>
      </w:r>
    </w:p>
    <w:p w14:paraId="69DBE33F" w14:textId="77777777" w:rsidR="00146334" w:rsidRPr="00146334" w:rsidRDefault="00146334" w:rsidP="00146334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146334">
        <w:rPr>
          <w:rFonts w:ascii="Consolas" w:hAnsi="Consolas" w:cs="Times New Roman"/>
          <w:color w:val="CCCCCC"/>
          <w:sz w:val="21"/>
          <w:szCs w:val="21"/>
          <w:lang w:eastAsia="ja-JP"/>
        </w:rPr>
        <w:t>    }</w:t>
      </w:r>
    </w:p>
    <w:p w14:paraId="549681FD" w14:textId="08F770F6" w:rsidR="004C6614" w:rsidRDefault="00D60BE6" w:rsidP="00465D51">
      <w:pPr>
        <w:pStyle w:val="txtJustifi"/>
        <w:rPr>
          <w:lang w:eastAsia="en-US"/>
        </w:rPr>
      </w:pPr>
      <w:r>
        <w:rPr>
          <w:lang w:eastAsia="en-US"/>
        </w:rPr>
        <w:t>Une nouvelle requête est créée dans le userManager</w:t>
      </w:r>
      <w:r w:rsidR="008D2606">
        <w:rPr>
          <w:lang w:eastAsia="en-US"/>
        </w:rPr>
        <w:t xml:space="preserve"> pour être transmise au</w:t>
      </w:r>
      <w:r w:rsidR="00A73022">
        <w:rPr>
          <w:lang w:eastAsia="en-US"/>
        </w:rPr>
        <w:t xml:space="preserve"> service </w:t>
      </w:r>
      <w:r w:rsidR="0012205C">
        <w:rPr>
          <w:lang w:eastAsia="en-US"/>
        </w:rPr>
        <w:t>rest</w:t>
      </w:r>
      <w:r w:rsidR="00A73022">
        <w:rPr>
          <w:lang w:eastAsia="en-US"/>
        </w:rPr>
        <w:t xml:space="preserve"> </w:t>
      </w:r>
      <w:r w:rsidR="0012205C">
        <w:rPr>
          <w:lang w:eastAsia="en-US"/>
        </w:rPr>
        <w:t>user :</w:t>
      </w:r>
    </w:p>
    <w:p w14:paraId="6EE04289" w14:textId="0C20B960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2205C">
        <w:rPr>
          <w:rFonts w:ascii="Consolas" w:hAnsi="Consolas" w:cs="Times New Roman"/>
          <w:color w:val="569CD6"/>
          <w:sz w:val="21"/>
          <w:szCs w:val="21"/>
          <w:lang w:val="en-US" w:eastAsia="ja-JP"/>
        </w:rPr>
        <w:t>public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ResponseEntity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&lt;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&gt; </w:t>
      </w:r>
      <w:r w:rsidRPr="0012205C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addHerisson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(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nom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,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caracteristique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,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Integer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fk_utilisateur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 {</w:t>
      </w:r>
    </w:p>
    <w:p w14:paraId="2C656EF1" w14:textId="77777777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</w:p>
    <w:p w14:paraId="4A5DE00D" w14:textId="43C9DD58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MultiValueMap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&lt;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,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&gt;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herissonInfos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=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C586C0"/>
          <w:sz w:val="21"/>
          <w:szCs w:val="21"/>
          <w:lang w:val="en-US" w:eastAsia="ja-JP"/>
        </w:rPr>
        <w:t>new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LinkedMultiValueMap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&lt;&gt;();</w:t>
      </w:r>
    </w:p>
    <w:p w14:paraId="0E693E06" w14:textId="374CD77C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12205C">
        <w:rPr>
          <w:rFonts w:ascii="Consolas" w:hAnsi="Consolas" w:cs="Times New Roman"/>
          <w:color w:val="9CDCFE"/>
          <w:sz w:val="21"/>
          <w:szCs w:val="21"/>
          <w:lang w:eastAsia="ja-JP"/>
        </w:rPr>
        <w:t>herissonInfos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12205C">
        <w:rPr>
          <w:rFonts w:ascii="Consolas" w:hAnsi="Consolas" w:cs="Times New Roman"/>
          <w:color w:val="DCDCAA"/>
          <w:sz w:val="21"/>
          <w:szCs w:val="21"/>
          <w:lang w:eastAsia="ja-JP"/>
        </w:rPr>
        <w:t>add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(</w:t>
      </w:r>
      <w:r w:rsidRPr="0012205C">
        <w:rPr>
          <w:rFonts w:ascii="Consolas" w:hAnsi="Consolas" w:cs="Times New Roman"/>
          <w:color w:val="CE9178"/>
          <w:sz w:val="21"/>
          <w:szCs w:val="21"/>
          <w:lang w:eastAsia="ja-JP"/>
        </w:rPr>
        <w:t>"nom"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, nom);</w:t>
      </w:r>
    </w:p>
    <w:p w14:paraId="767D23D9" w14:textId="19F3932E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12205C">
        <w:rPr>
          <w:rFonts w:ascii="Consolas" w:hAnsi="Consolas" w:cs="Times New Roman"/>
          <w:color w:val="9CDCFE"/>
          <w:sz w:val="21"/>
          <w:szCs w:val="21"/>
          <w:lang w:eastAsia="ja-JP"/>
        </w:rPr>
        <w:t>herissonInfos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12205C">
        <w:rPr>
          <w:rFonts w:ascii="Consolas" w:hAnsi="Consolas" w:cs="Times New Roman"/>
          <w:color w:val="DCDCAA"/>
          <w:sz w:val="21"/>
          <w:szCs w:val="21"/>
          <w:lang w:eastAsia="ja-JP"/>
        </w:rPr>
        <w:t>add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(</w:t>
      </w:r>
      <w:r w:rsidRPr="0012205C">
        <w:rPr>
          <w:rFonts w:ascii="Consolas" w:hAnsi="Consolas" w:cs="Times New Roman"/>
          <w:color w:val="CE9178"/>
          <w:sz w:val="21"/>
          <w:szCs w:val="21"/>
          <w:lang w:eastAsia="ja-JP"/>
        </w:rPr>
        <w:t>"caracteristique"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, caracteristique);</w:t>
      </w:r>
    </w:p>
    <w:p w14:paraId="39D53A76" w14:textId="30620B1A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12205C">
        <w:rPr>
          <w:rFonts w:ascii="Consolas" w:hAnsi="Consolas" w:cs="Times New Roman"/>
          <w:color w:val="9CDCFE"/>
          <w:sz w:val="21"/>
          <w:szCs w:val="21"/>
          <w:lang w:eastAsia="ja-JP"/>
        </w:rPr>
        <w:t>herissonInfos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12205C">
        <w:rPr>
          <w:rFonts w:ascii="Consolas" w:hAnsi="Consolas" w:cs="Times New Roman"/>
          <w:color w:val="DCDCAA"/>
          <w:sz w:val="21"/>
          <w:szCs w:val="21"/>
          <w:lang w:eastAsia="ja-JP"/>
        </w:rPr>
        <w:t>add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(</w:t>
      </w:r>
      <w:r w:rsidRPr="0012205C">
        <w:rPr>
          <w:rFonts w:ascii="Consolas" w:hAnsi="Consolas" w:cs="Times New Roman"/>
          <w:color w:val="CE9178"/>
          <w:sz w:val="21"/>
          <w:szCs w:val="21"/>
          <w:lang w:eastAsia="ja-JP"/>
        </w:rPr>
        <w:t>"fk_utilisateur"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, </w:t>
      </w:r>
      <w:r w:rsidRPr="0012205C">
        <w:rPr>
          <w:rFonts w:ascii="Consolas" w:hAnsi="Consolas" w:cs="Times New Roman"/>
          <w:color w:val="9CDCFE"/>
          <w:sz w:val="21"/>
          <w:szCs w:val="21"/>
          <w:lang w:eastAsia="ja-JP"/>
        </w:rPr>
        <w:t>fk_utilisateur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12205C">
        <w:rPr>
          <w:rFonts w:ascii="Consolas" w:hAnsi="Consolas" w:cs="Times New Roman"/>
          <w:color w:val="DCDCAA"/>
          <w:sz w:val="21"/>
          <w:szCs w:val="21"/>
          <w:lang w:eastAsia="ja-JP"/>
        </w:rPr>
        <w:t>toString</w:t>
      </w: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());</w:t>
      </w:r>
    </w:p>
    <w:p w14:paraId="443099CF" w14:textId="77777777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</w:p>
    <w:p w14:paraId="178964FB" w14:textId="383324D6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ResponseEntity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&lt;</w:t>
      </w:r>
      <w:r w:rsidRPr="0012205C">
        <w:rPr>
          <w:rFonts w:ascii="Consolas" w:hAnsi="Consolas" w:cs="Times New Roman"/>
          <w:color w:val="4EC9B0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&gt;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response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=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restTemplate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2205C">
        <w:rPr>
          <w:rFonts w:ascii="Consolas" w:hAnsi="Consolas" w:cs="Times New Roman"/>
          <w:color w:val="DCDCAA"/>
          <w:sz w:val="21"/>
          <w:szCs w:val="21"/>
          <w:lang w:val="en-US" w:eastAsia="ja-JP"/>
        </w:rPr>
        <w:t>postForEntity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(url </w:t>
      </w:r>
      <w:r w:rsidRPr="0012205C">
        <w:rPr>
          <w:rFonts w:ascii="Consolas" w:hAnsi="Consolas" w:cs="Times New Roman"/>
          <w:color w:val="D4D4D4"/>
          <w:sz w:val="21"/>
          <w:szCs w:val="21"/>
          <w:lang w:val="en-US" w:eastAsia="ja-JP"/>
        </w:rPr>
        <w:t>+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</w:t>
      </w:r>
      <w:r w:rsidRPr="0012205C">
        <w:rPr>
          <w:rFonts w:ascii="Consolas" w:hAnsi="Consolas" w:cs="Times New Roman"/>
          <w:color w:val="CE9178"/>
          <w:sz w:val="21"/>
          <w:szCs w:val="21"/>
          <w:lang w:val="en-US" w:eastAsia="ja-JP"/>
        </w:rPr>
        <w:t>"addHerisson"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, herissonInfos, 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String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.</w:t>
      </w:r>
      <w:r w:rsidRPr="0012205C">
        <w:rPr>
          <w:rFonts w:ascii="Consolas" w:hAnsi="Consolas" w:cs="Times New Roman"/>
          <w:color w:val="9CDCFE"/>
          <w:sz w:val="21"/>
          <w:szCs w:val="21"/>
          <w:lang w:val="en-US" w:eastAsia="ja-JP"/>
        </w:rPr>
        <w:t>class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>);</w:t>
      </w:r>
    </w:p>
    <w:p w14:paraId="0CF3AF4D" w14:textId="77777777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</w:p>
    <w:p w14:paraId="7B98E6B3" w14:textId="1E92F2CD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val="en-US"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    </w:t>
      </w:r>
      <w:r w:rsidRPr="0012205C">
        <w:rPr>
          <w:rFonts w:ascii="Consolas" w:hAnsi="Consolas" w:cs="Times New Roman"/>
          <w:color w:val="C586C0"/>
          <w:sz w:val="21"/>
          <w:szCs w:val="21"/>
          <w:lang w:val="en-US" w:eastAsia="ja-JP"/>
        </w:rPr>
        <w:t>return</w:t>
      </w:r>
      <w:r w:rsidRPr="0012205C">
        <w:rPr>
          <w:rFonts w:ascii="Consolas" w:hAnsi="Consolas" w:cs="Times New Roman"/>
          <w:color w:val="CCCCCC"/>
          <w:sz w:val="21"/>
          <w:szCs w:val="21"/>
          <w:lang w:val="en-US" w:eastAsia="ja-JP"/>
        </w:rPr>
        <w:t xml:space="preserve"> response;</w:t>
      </w:r>
    </w:p>
    <w:p w14:paraId="33D7570A" w14:textId="1A615B4F" w:rsidR="0012205C" w:rsidRPr="0012205C" w:rsidRDefault="0012205C" w:rsidP="0012205C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12205C">
        <w:rPr>
          <w:rFonts w:ascii="Consolas" w:hAnsi="Consolas" w:cs="Times New Roman"/>
          <w:color w:val="CCCCCC"/>
          <w:sz w:val="21"/>
          <w:szCs w:val="21"/>
          <w:lang w:eastAsia="ja-JP"/>
        </w:rPr>
        <w:t>}</w:t>
      </w:r>
    </w:p>
    <w:p w14:paraId="1BE02799" w14:textId="3CA27995" w:rsidR="0012205C" w:rsidRDefault="00DA66BA" w:rsidP="00465D51">
      <w:pPr>
        <w:pStyle w:val="txtJustifi"/>
        <w:rPr>
          <w:lang w:eastAsia="en-US"/>
        </w:rPr>
      </w:pPr>
      <w:r>
        <w:rPr>
          <w:lang w:eastAsia="en-US"/>
        </w:rPr>
        <w:t xml:space="preserve">Cette nouvelle requête est interceptée par le contrôleur </w:t>
      </w:r>
      <w:r w:rsidR="00E642C0">
        <w:rPr>
          <w:lang w:eastAsia="en-US"/>
        </w:rPr>
        <w:t>du service comme montré avant.</w:t>
      </w:r>
    </w:p>
    <w:p w14:paraId="37666409" w14:textId="22F60111" w:rsidR="00EC18DC" w:rsidRDefault="00A044B7" w:rsidP="00465D51">
      <w:pPr>
        <w:pStyle w:val="txtJustifi"/>
        <w:rPr>
          <w:lang w:eastAsia="en-US"/>
        </w:rPr>
      </w:pPr>
      <w:r>
        <w:rPr>
          <w:lang w:eastAsia="en-US"/>
        </w:rPr>
        <w:t>L’ajout dans la base de données peut désormais être fait grâce à la méthode suivante :</w:t>
      </w:r>
    </w:p>
    <w:p w14:paraId="78660CCC" w14:textId="5C45B546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569CD6"/>
          <w:sz w:val="21"/>
          <w:szCs w:val="21"/>
          <w:lang w:eastAsia="ja-JP"/>
        </w:rPr>
        <w:t>public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4EC9B0"/>
          <w:sz w:val="21"/>
          <w:szCs w:val="21"/>
          <w:lang w:eastAsia="ja-JP"/>
        </w:rPr>
        <w:t>String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DCDCAA"/>
          <w:sz w:val="21"/>
          <w:szCs w:val="21"/>
          <w:lang w:eastAsia="ja-JP"/>
        </w:rPr>
        <w:t>addHerisson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(</w:t>
      </w:r>
      <w:r w:rsidRPr="00A044B7">
        <w:rPr>
          <w:rFonts w:ascii="Consolas" w:hAnsi="Consolas" w:cs="Times New Roman"/>
          <w:color w:val="4EC9B0"/>
          <w:sz w:val="21"/>
          <w:szCs w:val="21"/>
          <w:lang w:eastAsia="ja-JP"/>
        </w:rPr>
        <w:t>String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nom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, </w:t>
      </w:r>
      <w:r w:rsidRPr="00A044B7">
        <w:rPr>
          <w:rFonts w:ascii="Consolas" w:hAnsi="Consolas" w:cs="Times New Roman"/>
          <w:color w:val="4EC9B0"/>
          <w:sz w:val="21"/>
          <w:szCs w:val="21"/>
          <w:lang w:eastAsia="ja-JP"/>
        </w:rPr>
        <w:t>String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caracteristique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, </w:t>
      </w:r>
      <w:r w:rsidRPr="00A044B7">
        <w:rPr>
          <w:rFonts w:ascii="Consolas" w:hAnsi="Consolas" w:cs="Times New Roman"/>
          <w:color w:val="4EC9B0"/>
          <w:sz w:val="21"/>
          <w:szCs w:val="21"/>
          <w:lang w:eastAsia="ja-JP"/>
        </w:rPr>
        <w:t>Integer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fk_utilisateur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) {</w:t>
      </w:r>
    </w:p>
    <w:p w14:paraId="7E05EB50" w14:textId="070E2314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A044B7">
        <w:rPr>
          <w:rFonts w:ascii="Consolas" w:hAnsi="Consolas" w:cs="Times New Roman"/>
          <w:color w:val="4EC9B0"/>
          <w:sz w:val="21"/>
          <w:szCs w:val="21"/>
          <w:lang w:eastAsia="ja-JP"/>
        </w:rPr>
        <w:t>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newHerisson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D4D4D4"/>
          <w:sz w:val="21"/>
          <w:szCs w:val="21"/>
          <w:lang w:eastAsia="ja-JP"/>
        </w:rPr>
        <w:t>=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C586C0"/>
          <w:sz w:val="21"/>
          <w:szCs w:val="21"/>
          <w:lang w:eastAsia="ja-JP"/>
        </w:rPr>
        <w:t>new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DCDCAA"/>
          <w:sz w:val="21"/>
          <w:szCs w:val="21"/>
          <w:lang w:eastAsia="ja-JP"/>
        </w:rPr>
        <w:t>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();</w:t>
      </w:r>
    </w:p>
    <w:p w14:paraId="442149FB" w14:textId="44647BE0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newHerisson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A044B7">
        <w:rPr>
          <w:rFonts w:ascii="Consolas" w:hAnsi="Consolas" w:cs="Times New Roman"/>
          <w:color w:val="DCDCAA"/>
          <w:sz w:val="21"/>
          <w:szCs w:val="21"/>
          <w:lang w:eastAsia="ja-JP"/>
        </w:rPr>
        <w:t>setName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(nom);</w:t>
      </w:r>
    </w:p>
    <w:p w14:paraId="4C200E01" w14:textId="5DF12764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newHerisson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A044B7">
        <w:rPr>
          <w:rFonts w:ascii="Consolas" w:hAnsi="Consolas" w:cs="Times New Roman"/>
          <w:color w:val="DCDCAA"/>
          <w:sz w:val="21"/>
          <w:szCs w:val="21"/>
          <w:lang w:eastAsia="ja-JP"/>
        </w:rPr>
        <w:t>setCaracteristique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(caracteristique);</w:t>
      </w:r>
    </w:p>
    <w:p w14:paraId="04C624D1" w14:textId="07810EE2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newHerisson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A044B7">
        <w:rPr>
          <w:rFonts w:ascii="Consolas" w:hAnsi="Consolas" w:cs="Times New Roman"/>
          <w:color w:val="DCDCAA"/>
          <w:sz w:val="21"/>
          <w:szCs w:val="21"/>
          <w:lang w:eastAsia="ja-JP"/>
        </w:rPr>
        <w:t>setUtilisateur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(fk_utilisateur);</w:t>
      </w:r>
    </w:p>
    <w:p w14:paraId="407F2158" w14:textId="7D24A89F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A044B7">
        <w:rPr>
          <w:rFonts w:ascii="Consolas" w:hAnsi="Consolas" w:cs="Times New Roman"/>
          <w:color w:val="9CDCFE"/>
          <w:sz w:val="21"/>
          <w:szCs w:val="21"/>
          <w:lang w:eastAsia="ja-JP"/>
        </w:rPr>
        <w:t>herissonRepository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.</w:t>
      </w:r>
      <w:r w:rsidRPr="00A044B7">
        <w:rPr>
          <w:rFonts w:ascii="Consolas" w:hAnsi="Consolas" w:cs="Times New Roman"/>
          <w:color w:val="DCDCAA"/>
          <w:sz w:val="21"/>
          <w:szCs w:val="21"/>
          <w:lang w:eastAsia="ja-JP"/>
        </w:rPr>
        <w:t>save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(newHerisson);</w:t>
      </w:r>
    </w:p>
    <w:p w14:paraId="682F0861" w14:textId="0265E8A2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    </w:t>
      </w:r>
      <w:r w:rsidRPr="00A044B7">
        <w:rPr>
          <w:rFonts w:ascii="Consolas" w:hAnsi="Consolas" w:cs="Times New Roman"/>
          <w:color w:val="C586C0"/>
          <w:sz w:val="21"/>
          <w:szCs w:val="21"/>
          <w:lang w:eastAsia="ja-JP"/>
        </w:rPr>
        <w:t>return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 xml:space="preserve"> </w:t>
      </w:r>
      <w:r w:rsidRPr="00A044B7">
        <w:rPr>
          <w:rFonts w:ascii="Consolas" w:hAnsi="Consolas" w:cs="Times New Roman"/>
          <w:color w:val="CE9178"/>
          <w:sz w:val="21"/>
          <w:szCs w:val="21"/>
          <w:lang w:eastAsia="ja-JP"/>
        </w:rPr>
        <w:t>"saved"</w:t>
      </w: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;</w:t>
      </w:r>
    </w:p>
    <w:p w14:paraId="6F616227" w14:textId="1A9A2E8D" w:rsidR="00A044B7" w:rsidRPr="00A044B7" w:rsidRDefault="00A044B7" w:rsidP="00A044B7">
      <w:pPr>
        <w:shd w:val="clear" w:color="auto" w:fill="1F1F1F"/>
        <w:spacing w:line="285" w:lineRule="atLeast"/>
        <w:rPr>
          <w:rFonts w:ascii="Consolas" w:hAnsi="Consolas" w:cs="Times New Roman"/>
          <w:color w:val="CCCCCC"/>
          <w:sz w:val="21"/>
          <w:szCs w:val="21"/>
          <w:lang w:eastAsia="ja-JP"/>
        </w:rPr>
      </w:pPr>
      <w:r w:rsidRPr="00A044B7">
        <w:rPr>
          <w:rFonts w:ascii="Consolas" w:hAnsi="Consolas" w:cs="Times New Roman"/>
          <w:color w:val="CCCCCC"/>
          <w:sz w:val="21"/>
          <w:szCs w:val="21"/>
          <w:lang w:eastAsia="ja-JP"/>
        </w:rPr>
        <w:t>}</w:t>
      </w:r>
    </w:p>
    <w:p w14:paraId="33621C0E" w14:textId="7378CAD3" w:rsidR="008D6FED" w:rsidRPr="00EF0C53" w:rsidRDefault="008D6FED" w:rsidP="00EF0C53">
      <w:pPr>
        <w:pStyle w:val="Titre1"/>
      </w:pPr>
      <w:bookmarkStart w:id="28" w:name="_Toc196672208"/>
      <w:r w:rsidRPr="00EF0C53">
        <w:t>Outils, langages (versions, définitions, installations)</w:t>
      </w:r>
      <w:bookmarkEnd w:id="28"/>
    </w:p>
    <w:p w14:paraId="0F8EF36C" w14:textId="05CC6F1C" w:rsidR="00367DCF" w:rsidRPr="00367DCF" w:rsidRDefault="00237D52" w:rsidP="0029136C">
      <w:pPr>
        <w:pStyle w:val="Titre2"/>
      </w:pPr>
      <w:bookmarkStart w:id="29" w:name="_Toc196672209"/>
      <w:r>
        <w:t>Logiciels</w:t>
      </w:r>
      <w:bookmarkEnd w:id="29"/>
    </w:p>
    <w:p w14:paraId="14D5740D" w14:textId="5483F44D" w:rsidR="0029136C" w:rsidRDefault="0029136C" w:rsidP="0029136C">
      <w:pPr>
        <w:pStyle w:val="txtJustifi"/>
        <w:rPr>
          <w:lang w:eastAsia="en-US"/>
        </w:rPr>
      </w:pPr>
      <w:r>
        <w:rPr>
          <w:lang w:eastAsia="en-US"/>
        </w:rPr>
        <w:t>Visual Studio Code</w:t>
      </w:r>
      <w:r w:rsidR="00330C16">
        <w:rPr>
          <w:lang w:eastAsia="en-US"/>
        </w:rPr>
        <w:t xml:space="preserve"> (</w:t>
      </w:r>
      <w:r w:rsidR="00527D2E" w:rsidRPr="00527D2E">
        <w:rPr>
          <w:lang w:eastAsia="en-US"/>
        </w:rPr>
        <w:t>plateforme de dé</w:t>
      </w:r>
      <w:r w:rsidR="00527D2E">
        <w:rPr>
          <w:lang w:eastAsia="en-US"/>
        </w:rPr>
        <w:t>veloppement</w:t>
      </w:r>
      <w:r w:rsidR="00EA2D68">
        <w:rPr>
          <w:lang w:eastAsia="en-US"/>
        </w:rPr>
        <w:t>)</w:t>
      </w:r>
      <w:r w:rsidR="00237502">
        <w:rPr>
          <w:lang w:eastAsia="en-US"/>
        </w:rPr>
        <w:t xml:space="preserve"> 1.88.1</w:t>
      </w:r>
    </w:p>
    <w:p w14:paraId="55206492" w14:textId="2F16CD22" w:rsidR="0029136C" w:rsidRPr="004D54C7" w:rsidRDefault="00A3069C" w:rsidP="0029136C">
      <w:pPr>
        <w:pStyle w:val="txtJustifi"/>
        <w:rPr>
          <w:lang w:eastAsia="en-US"/>
        </w:rPr>
      </w:pPr>
      <w:r w:rsidRPr="00EA2D68">
        <w:rPr>
          <w:lang w:eastAsia="en-US"/>
        </w:rPr>
        <w:t>MySQL Workbench</w:t>
      </w:r>
      <w:r w:rsidR="00EA2D68" w:rsidRPr="00EA2D68">
        <w:rPr>
          <w:lang w:eastAsia="en-US"/>
        </w:rPr>
        <w:t xml:space="preserve"> (</w:t>
      </w:r>
      <w:r w:rsidR="00EA2D68">
        <w:rPr>
          <w:lang w:eastAsia="en-US"/>
        </w:rPr>
        <w:t>é</w:t>
      </w:r>
      <w:r w:rsidR="00EA2D68" w:rsidRPr="00EA2D68">
        <w:rPr>
          <w:lang w:eastAsia="en-US"/>
        </w:rPr>
        <w:t>laboration de la</w:t>
      </w:r>
      <w:r w:rsidR="00EA2D68">
        <w:rPr>
          <w:lang w:eastAsia="en-US"/>
        </w:rPr>
        <w:t xml:space="preserve"> DB)</w:t>
      </w:r>
      <w:r w:rsidR="00096AE0">
        <w:rPr>
          <w:lang w:eastAsia="en-US"/>
        </w:rPr>
        <w:t xml:space="preserve"> </w:t>
      </w:r>
      <w:r w:rsidR="003A372C">
        <w:rPr>
          <w:lang w:eastAsia="en-US"/>
        </w:rPr>
        <w:t>8.0.38</w:t>
      </w:r>
    </w:p>
    <w:p w14:paraId="4C67171B" w14:textId="05DD7C01" w:rsidR="00FF5382" w:rsidRPr="0029136C" w:rsidRDefault="00FF5382" w:rsidP="0029136C">
      <w:pPr>
        <w:pStyle w:val="txtJustifi"/>
        <w:rPr>
          <w:lang w:eastAsia="en-US"/>
        </w:rPr>
      </w:pPr>
      <w:r>
        <w:rPr>
          <w:lang w:eastAsia="en-US"/>
        </w:rPr>
        <w:t>Postman</w:t>
      </w:r>
      <w:r w:rsidR="00EA2D68">
        <w:rPr>
          <w:lang w:eastAsia="en-US"/>
        </w:rPr>
        <w:t xml:space="preserve"> (plateforme de test)</w:t>
      </w:r>
      <w:r w:rsidR="003A372C">
        <w:rPr>
          <w:lang w:eastAsia="en-US"/>
        </w:rPr>
        <w:t xml:space="preserve"> </w:t>
      </w:r>
      <w:r w:rsidR="007F1A78">
        <w:rPr>
          <w:lang w:eastAsia="en-US"/>
        </w:rPr>
        <w:t>7.36.1</w:t>
      </w:r>
    </w:p>
    <w:p w14:paraId="2D34D43E" w14:textId="7EA2E3D5" w:rsidR="00EA2D68" w:rsidRPr="0029136C" w:rsidRDefault="001B54E4" w:rsidP="0029136C">
      <w:pPr>
        <w:pStyle w:val="txtJustifi"/>
        <w:rPr>
          <w:lang w:eastAsia="en-US"/>
        </w:rPr>
      </w:pPr>
      <w:r>
        <w:rPr>
          <w:lang w:eastAsia="en-US"/>
        </w:rPr>
        <w:t>Docker (hébergement en local)</w:t>
      </w:r>
      <w:r w:rsidR="0050391A">
        <w:rPr>
          <w:lang w:eastAsia="en-US"/>
        </w:rPr>
        <w:t xml:space="preserve"> </w:t>
      </w:r>
      <w:r w:rsidR="0050391A" w:rsidRPr="0050391A">
        <w:rPr>
          <w:lang w:eastAsia="en-US"/>
        </w:rPr>
        <w:t>4.39.0</w:t>
      </w:r>
    </w:p>
    <w:p w14:paraId="553974BB" w14:textId="12720C60" w:rsidR="00237D52" w:rsidRDefault="00237D52" w:rsidP="0029136C">
      <w:pPr>
        <w:pStyle w:val="Titre2"/>
      </w:pPr>
      <w:bookmarkStart w:id="30" w:name="_Toc196672210"/>
      <w:r>
        <w:t>Langages</w:t>
      </w:r>
      <w:bookmarkEnd w:id="30"/>
    </w:p>
    <w:p w14:paraId="6A85674F" w14:textId="515995FB" w:rsidR="00170F19" w:rsidRDefault="00170F19" w:rsidP="00170F19">
      <w:pPr>
        <w:pStyle w:val="Titre3"/>
      </w:pPr>
      <w:bookmarkStart w:id="31" w:name="_Toc196672211"/>
      <w:r>
        <w:t>Backend</w:t>
      </w:r>
      <w:bookmarkEnd w:id="31"/>
    </w:p>
    <w:p w14:paraId="5EF5F7F3" w14:textId="58D9A846" w:rsidR="00170F19" w:rsidRPr="00170F19" w:rsidRDefault="00170F19" w:rsidP="00170F19">
      <w:pPr>
        <w:pStyle w:val="txtJustifi"/>
        <w:rPr>
          <w:lang w:eastAsia="en-US"/>
        </w:rPr>
      </w:pPr>
      <w:r>
        <w:rPr>
          <w:lang w:eastAsia="en-US"/>
        </w:rPr>
        <w:t>Java</w:t>
      </w:r>
      <w:r w:rsidR="008D73B2">
        <w:rPr>
          <w:lang w:eastAsia="en-US"/>
        </w:rPr>
        <w:t xml:space="preserve"> (Maven)</w:t>
      </w:r>
      <w:r w:rsidR="00400DD9">
        <w:rPr>
          <w:lang w:eastAsia="en-US"/>
        </w:rPr>
        <w:t xml:space="preserve"> </w:t>
      </w:r>
      <w:r w:rsidR="00400DD9" w:rsidRPr="00400DD9">
        <w:rPr>
          <w:lang w:eastAsia="en-US"/>
        </w:rPr>
        <w:t>17.0.14</w:t>
      </w:r>
    </w:p>
    <w:p w14:paraId="41234BAE" w14:textId="37A8B4B6" w:rsidR="00170F19" w:rsidRPr="00367DCF" w:rsidRDefault="00170F19" w:rsidP="00170F19">
      <w:pPr>
        <w:pStyle w:val="Titre3"/>
      </w:pPr>
      <w:bookmarkStart w:id="32" w:name="_Toc196672212"/>
      <w:r>
        <w:t>Frontend</w:t>
      </w:r>
      <w:bookmarkEnd w:id="32"/>
    </w:p>
    <w:p w14:paraId="03DDDC1B" w14:textId="2DDA42F1" w:rsidR="006179F5" w:rsidRDefault="006179F5" w:rsidP="006179F5">
      <w:pPr>
        <w:pStyle w:val="txtJustifi"/>
        <w:rPr>
          <w:lang w:eastAsia="en-US"/>
        </w:rPr>
      </w:pPr>
      <w:r>
        <w:rPr>
          <w:lang w:eastAsia="en-US"/>
        </w:rPr>
        <w:t>HTML</w:t>
      </w:r>
      <w:r w:rsidR="007559C1">
        <w:rPr>
          <w:lang w:eastAsia="en-US"/>
        </w:rPr>
        <w:t xml:space="preserve"> </w:t>
      </w:r>
      <w:r w:rsidR="00AF2181">
        <w:rPr>
          <w:lang w:eastAsia="en-US"/>
        </w:rPr>
        <w:t>5</w:t>
      </w:r>
      <w:r w:rsidR="00E71B25">
        <w:rPr>
          <w:lang w:eastAsia="en-US"/>
        </w:rPr>
        <w:t>.2</w:t>
      </w:r>
    </w:p>
    <w:p w14:paraId="12AC0330" w14:textId="18DBEB0A" w:rsidR="006179F5" w:rsidRDefault="006179F5" w:rsidP="006179F5">
      <w:pPr>
        <w:pStyle w:val="txtJustifi"/>
        <w:rPr>
          <w:lang w:eastAsia="en-US"/>
        </w:rPr>
      </w:pPr>
      <w:r>
        <w:rPr>
          <w:lang w:eastAsia="en-US"/>
        </w:rPr>
        <w:t>CSS</w:t>
      </w:r>
      <w:r w:rsidR="00E71B25">
        <w:rPr>
          <w:lang w:eastAsia="en-US"/>
        </w:rPr>
        <w:t xml:space="preserve"> </w:t>
      </w:r>
      <w:r w:rsidR="00E71B25" w:rsidRPr="00E71B25">
        <w:rPr>
          <w:lang w:eastAsia="en-US"/>
        </w:rPr>
        <w:t>5.01</w:t>
      </w:r>
    </w:p>
    <w:p w14:paraId="33FCFE3C" w14:textId="4F98F455" w:rsidR="006179F5" w:rsidRPr="006179F5" w:rsidRDefault="006179F5" w:rsidP="006179F5">
      <w:pPr>
        <w:pStyle w:val="txtJustifi"/>
        <w:rPr>
          <w:lang w:eastAsia="en-US"/>
        </w:rPr>
      </w:pPr>
      <w:r>
        <w:rPr>
          <w:lang w:eastAsia="en-US"/>
        </w:rPr>
        <w:t>Javascript</w:t>
      </w:r>
      <w:r w:rsidR="00E71B25">
        <w:rPr>
          <w:lang w:eastAsia="en-US"/>
        </w:rPr>
        <w:t xml:space="preserve"> </w:t>
      </w:r>
      <w:r w:rsidR="00096AE0">
        <w:rPr>
          <w:lang w:eastAsia="en-US"/>
        </w:rPr>
        <w:t>22.12</w:t>
      </w:r>
    </w:p>
    <w:p w14:paraId="62CBE439" w14:textId="434A2986" w:rsidR="003134CC" w:rsidRDefault="003134CC" w:rsidP="003134CC">
      <w:pPr>
        <w:pStyle w:val="Titre2"/>
      </w:pPr>
      <w:bookmarkStart w:id="33" w:name="_Toc196672213"/>
      <w:r>
        <w:t>Autre</w:t>
      </w:r>
      <w:bookmarkEnd w:id="33"/>
    </w:p>
    <w:p w14:paraId="291BAC7E" w14:textId="2A8CDC72" w:rsidR="009E3FF9" w:rsidRPr="009E3FF9" w:rsidRDefault="003B4681" w:rsidP="009E3FF9">
      <w:pPr>
        <w:pStyle w:val="txtJustifi"/>
        <w:rPr>
          <w:lang w:eastAsia="en-US"/>
        </w:rPr>
      </w:pPr>
      <w:r>
        <w:rPr>
          <w:lang w:eastAsia="en-US"/>
        </w:rPr>
        <w:t>SpringBoot</w:t>
      </w:r>
      <w:r w:rsidR="00A003A9">
        <w:rPr>
          <w:lang w:eastAsia="en-US"/>
        </w:rPr>
        <w:t xml:space="preserve"> </w:t>
      </w:r>
      <w:r w:rsidR="00A003A9" w:rsidRPr="00A003A9">
        <w:rPr>
          <w:lang w:eastAsia="en-US"/>
        </w:rPr>
        <w:t>v3.4.4</w:t>
      </w:r>
    </w:p>
    <w:p w14:paraId="230DAE7B" w14:textId="1BFAD20D" w:rsidR="00D1501A" w:rsidRPr="009E3FF9" w:rsidRDefault="00D1501A" w:rsidP="009E3FF9">
      <w:pPr>
        <w:pStyle w:val="txtJustifi"/>
        <w:rPr>
          <w:lang w:eastAsia="en-US"/>
        </w:rPr>
      </w:pPr>
      <w:r>
        <w:rPr>
          <w:lang w:eastAsia="en-US"/>
        </w:rPr>
        <w:t>JQuery</w:t>
      </w:r>
      <w:r w:rsidR="001631D5">
        <w:rPr>
          <w:lang w:eastAsia="en-US"/>
        </w:rPr>
        <w:t xml:space="preserve"> </w:t>
      </w:r>
      <w:r w:rsidR="00F81EAD" w:rsidRPr="00F81EAD">
        <w:rPr>
          <w:lang w:eastAsia="en-US"/>
        </w:rPr>
        <w:t>3.7.0</w:t>
      </w:r>
    </w:p>
    <w:p w14:paraId="4FBAC646" w14:textId="60F39500" w:rsidR="00D23D94" w:rsidRPr="009E3FF9" w:rsidRDefault="00D23D94" w:rsidP="009E3FF9">
      <w:pPr>
        <w:pStyle w:val="txtJustifi"/>
        <w:rPr>
          <w:lang w:eastAsia="en-US"/>
        </w:rPr>
      </w:pPr>
      <w:r w:rsidRPr="00D23D94">
        <w:rPr>
          <w:lang w:eastAsia="en-US"/>
        </w:rPr>
        <w:t>Apache Tomcat</w:t>
      </w:r>
      <w:r>
        <w:rPr>
          <w:lang w:eastAsia="en-US"/>
        </w:rPr>
        <w:t xml:space="preserve"> </w:t>
      </w:r>
      <w:r w:rsidRPr="00D23D94">
        <w:rPr>
          <w:lang w:eastAsia="en-US"/>
        </w:rPr>
        <w:t>10.1.39</w:t>
      </w:r>
    </w:p>
    <w:p w14:paraId="60A96083" w14:textId="77777777" w:rsidR="003134CC" w:rsidRPr="003134CC" w:rsidRDefault="003134CC" w:rsidP="003134CC">
      <w:pPr>
        <w:pStyle w:val="txtJustifi"/>
        <w:rPr>
          <w:lang w:eastAsia="en-US"/>
        </w:rPr>
      </w:pPr>
    </w:p>
    <w:p w14:paraId="55DB09A5" w14:textId="15A2CBBE" w:rsidR="008D6FED" w:rsidRPr="001B6B32" w:rsidRDefault="008D6FED" w:rsidP="00EF0C53">
      <w:pPr>
        <w:pStyle w:val="Titre1"/>
      </w:pPr>
      <w:bookmarkStart w:id="34" w:name="_Toc196672214"/>
      <w:r w:rsidRPr="001B6B32">
        <w:lastRenderedPageBreak/>
        <w:t>Tests de fonctionnement du projet</w:t>
      </w:r>
      <w:bookmarkEnd w:id="34"/>
    </w:p>
    <w:tbl>
      <w:tblPr>
        <w:tblW w:w="104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9"/>
        <w:gridCol w:w="2508"/>
        <w:gridCol w:w="2029"/>
        <w:gridCol w:w="4640"/>
        <w:gridCol w:w="927"/>
      </w:tblGrid>
      <w:tr w:rsidR="008E26DE" w:rsidRPr="00FA390A" w14:paraId="153A870D" w14:textId="77777777" w:rsidTr="00181B05">
        <w:trPr>
          <w:trHeight w:val="310"/>
        </w:trPr>
        <w:tc>
          <w:tcPr>
            <w:tcW w:w="10483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114EC078" w14:textId="3736D872" w:rsidR="00842BB7" w:rsidRPr="00F047F2" w:rsidRDefault="0019177B" w:rsidP="00842BB7">
            <w:pPr>
              <w:jc w:val="center"/>
              <w:rPr>
                <w:rFonts w:ascii="Aptos Narrow" w:hAnsi="Aptos Narrow" w:cs="Times New Roman"/>
                <w:color w:val="000000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lang w:eastAsia="fr-CH"/>
              </w:rPr>
              <w:t>Droit d’accès, inscription et permissions</w:t>
            </w:r>
          </w:p>
        </w:tc>
      </w:tr>
      <w:tr w:rsidR="00797771" w:rsidRPr="00FA390A" w14:paraId="4DFD873B" w14:textId="77777777" w:rsidTr="00181B05">
        <w:trPr>
          <w:trHeight w:val="310"/>
        </w:trPr>
        <w:tc>
          <w:tcPr>
            <w:tcW w:w="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D743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N°</w:t>
            </w:r>
          </w:p>
        </w:tc>
        <w:tc>
          <w:tcPr>
            <w:tcW w:w="25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E105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Description du test</w:t>
            </w:r>
          </w:p>
        </w:tc>
        <w:tc>
          <w:tcPr>
            <w:tcW w:w="202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5D70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Résultat attendu</w:t>
            </w:r>
          </w:p>
        </w:tc>
        <w:tc>
          <w:tcPr>
            <w:tcW w:w="46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E6100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Résultat reçu</w:t>
            </w:r>
          </w:p>
        </w:tc>
        <w:tc>
          <w:tcPr>
            <w:tcW w:w="9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8C0DE3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VISA</w:t>
            </w:r>
          </w:p>
        </w:tc>
      </w:tr>
      <w:tr w:rsidR="00797771" w:rsidRPr="00FA390A" w14:paraId="73D8C21F" w14:textId="77777777" w:rsidTr="00260D78">
        <w:trPr>
          <w:trHeight w:val="542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39C8C0" w14:textId="77777777" w:rsidR="00FA390A" w:rsidRPr="00FA390A" w:rsidRDefault="00FA390A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1</w:t>
            </w:r>
          </w:p>
        </w:tc>
        <w:tc>
          <w:tcPr>
            <w:tcW w:w="2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73588" w14:textId="69D0A8A4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Si l'utilisateur n'est pas connecté, </w:t>
            </w:r>
            <w:r w:rsidR="00AE177D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toutes </w:t>
            </w: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les fonctionnalités</w:t>
            </w:r>
            <w:r w:rsidR="00C65B3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lui</w:t>
            </w: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sont bloquées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2D7CB2" w14:textId="5221BAE9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Toutes les requêtes retournent "</w:t>
            </w:r>
            <w:r w:rsidR="00AC5E1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N</w:t>
            </w: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on connecté"</w:t>
            </w:r>
          </w:p>
        </w:tc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58DC8" w14:textId="0FFB1889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F26B38">
              <w:rPr>
                <w:noProof/>
              </w:rPr>
              <w:drawing>
                <wp:inline distT="0" distB="0" distL="0" distR="0" wp14:anchorId="2EE8F8DE" wp14:editId="69A2866D">
                  <wp:extent cx="2399983" cy="1139204"/>
                  <wp:effectExtent l="0" t="0" r="635" b="3810"/>
                  <wp:docPr id="3" name="Image 2" descr="Une image contenant texte, capture d’écran, Police, nombre&#10;&#10;Le contenu généré par l’IA peut être incorrect.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BE66A7-28E8-434C-AD93-65DE18382E2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2" descr="Une image contenant texte, capture d’écran, Police, nombre&#10;&#10;Le contenu généré par l’IA peut être incorrect.">
                            <a:extLst>
                              <a:ext uri="{FF2B5EF4-FFF2-40B4-BE49-F238E27FC236}">
                                <a16:creationId xmlns:a16="http://schemas.microsoft.com/office/drawing/2014/main" id="{15BE66A7-28E8-434C-AD93-65DE18382E2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108" cy="116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05ED18B0" w14:textId="31198D38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96091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797771" w:rsidRPr="00FA390A" w14:paraId="368E810E" w14:textId="77777777" w:rsidTr="00260D78">
        <w:trPr>
          <w:trHeight w:val="296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9C0337" w14:textId="77777777" w:rsidR="00FA390A" w:rsidRPr="00FA390A" w:rsidRDefault="00FA390A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2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343ACF" w14:textId="62D2708A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100B3C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Si l’utilisateur n’est pas connecté en tant qu’administrateur, les fonctionnalités administrateur lui sont </w:t>
            </w:r>
            <w:r w:rsidR="00290DAC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bloquées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0EB44" w14:textId="1E867D5D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290DAC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Toutes les requêtes admin</w:t>
            </w:r>
            <w:r w:rsidR="000A08A9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retournent « Compte admin requis »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E8844" w14:textId="43D1E170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0A08A9" w:rsidRPr="000A08A9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65C26A17" wp14:editId="13DA854B">
                  <wp:extent cx="2390140" cy="780028"/>
                  <wp:effectExtent l="0" t="0" r="0" b="1270"/>
                  <wp:docPr id="18649607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96073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387" cy="79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738E5637" w14:textId="133EFD0D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96091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797771" w:rsidRPr="00FA390A" w14:paraId="6B998CC3" w14:textId="77777777" w:rsidTr="00260D78">
        <w:trPr>
          <w:trHeight w:val="989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9C058" w14:textId="77777777" w:rsidR="00FA390A" w:rsidRPr="00FA390A" w:rsidRDefault="00FA390A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3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54A3AB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Au clic sur "Se connecter", l'utilisateur se connecte avec les identifiants présents dans les champs s'ils sont corrects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17BDB3" w14:textId="3AEA06E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Avec des identifiants corrects, les méthodes utilisateur de base sont accessibles</w:t>
            </w:r>
            <w:r w:rsidR="0034068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(test avec ajout de hérisson)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D54921" w14:textId="1444A0A5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096F66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096F66" w:rsidRPr="00096F66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518C7535" wp14:editId="418D48A2">
                  <wp:extent cx="2414270" cy="792377"/>
                  <wp:effectExtent l="0" t="0" r="5080" b="8255"/>
                  <wp:docPr id="13620576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05767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88" cy="81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3B634D4E" w14:textId="2BD1B654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96091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797771" w:rsidRPr="00FA390A" w14:paraId="05B47A5B" w14:textId="77777777" w:rsidTr="00260D78">
        <w:trPr>
          <w:trHeight w:val="1021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A1676" w14:textId="77777777" w:rsidR="00FA390A" w:rsidRPr="00FA390A" w:rsidRDefault="00FA390A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4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CB65D" w14:textId="71AAE7F4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Si les identifiants de la connexion sont ceux d'un administrateur, l'utilisateur obtient les droits d'un administrateur</w:t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ECCD40" w14:textId="7329FFEB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Les méthodes administrateurs sont accessibles</w:t>
            </w:r>
            <w:r w:rsidR="0034068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(test avec ajout de fusée)</w:t>
            </w:r>
          </w:p>
        </w:tc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AE452" w14:textId="1BDAD559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34068F" w:rsidRPr="0034068F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3537887B" wp14:editId="4BFB02E5">
                  <wp:extent cx="2381250" cy="772862"/>
                  <wp:effectExtent l="0" t="0" r="0" b="8255"/>
                  <wp:docPr id="60604510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04510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70" cy="78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7465EFFC" w14:textId="3D667834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96091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797771" w:rsidRPr="00FA390A" w14:paraId="1591E6DD" w14:textId="77777777" w:rsidTr="00260D78">
        <w:trPr>
          <w:trHeight w:val="1289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6A66F" w14:textId="77777777" w:rsidR="00FA390A" w:rsidRPr="00FA390A" w:rsidRDefault="00FA390A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5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BE511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Au clic sur "Se connecter", l'utilisateur ne peut pas se connecter avec les identifiants présents dans les champs s'ils sont incorrects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F70A6" w14:textId="7777777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Popup "Login incorrect"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18857" w14:textId="7B7DFFC4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2C128B" w:rsidRPr="002C128B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BCA0375" wp14:editId="1CB0F273">
                  <wp:extent cx="2390458" cy="1356085"/>
                  <wp:effectExtent l="0" t="0" r="0" b="0"/>
                  <wp:docPr id="7799498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94980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687" cy="139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27E84AFF" w14:textId="5A34B57D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96091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797771" w:rsidRPr="00FA390A" w14:paraId="07E87E4C" w14:textId="77777777" w:rsidTr="00260D78">
        <w:trPr>
          <w:trHeight w:val="296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52780A" w14:textId="77777777" w:rsidR="00FA390A" w:rsidRPr="00FA390A" w:rsidRDefault="00FA390A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6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D3E39D" w14:textId="7E030728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2C26AB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L’inscription crée un nouvel utilisateur avec lequel on peut se connecter et agir comme un utilisateur</w:t>
            </w:r>
            <w:r w:rsidR="00306038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non-admin.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CFB88E" w14:textId="7E5BC246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A37F9C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Les infos du « signin » fonctionnent pour le « login » après inscription.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E7F41A" w14:textId="278BBEB7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BA363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Inscription :</w:t>
            </w:r>
            <w:r w:rsidR="00F3592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BA3631" w:rsidRPr="00BA3631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943779A" wp14:editId="3C3D4508">
                  <wp:extent cx="2414587" cy="1295677"/>
                  <wp:effectExtent l="0" t="0" r="5080" b="0"/>
                  <wp:docPr id="4059155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1555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335" cy="13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363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F3592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Connexion :</w:t>
            </w:r>
            <w:r w:rsidR="00F3592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F3592F" w:rsidRPr="00F3592F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567AEB93" wp14:editId="1059419B">
                  <wp:extent cx="2226365" cy="1188786"/>
                  <wp:effectExtent l="0" t="0" r="2540" b="0"/>
                  <wp:docPr id="16721555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1555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827" cy="121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768C8573" w14:textId="441B2039" w:rsidR="00FA390A" w:rsidRPr="00FA390A" w:rsidRDefault="00FA390A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96091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77761EED" w14:textId="77777777" w:rsidTr="00AB5A9F">
        <w:trPr>
          <w:trHeight w:val="296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66F69" w14:textId="24F5EFC0" w:rsidR="00D41B48" w:rsidRPr="00FA390A" w:rsidRDefault="00B140E7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lastRenderedPageBreak/>
              <w:t>7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9CDA01" w14:textId="6E1CC8AF" w:rsidR="00D41B48" w:rsidRDefault="00D41B48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Tous les utilisateurs </w:t>
            </w:r>
            <w:r w:rsidR="00BB5878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et admin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connectés ont accès aux requêtes « GET »</w:t>
            </w:r>
            <w:r w:rsidR="0096094D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(sauf « getAllVoyages »</w:t>
            </w:r>
            <w:r w:rsidR="00FE7AA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et « getHerissons »</w:t>
            </w:r>
            <w:r w:rsidR="00FA55C2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)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3F715" w14:textId="5ECD8980" w:rsidR="00D41B48" w:rsidRPr="00FA390A" w:rsidRDefault="007C5D92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Les requêtes « GET » </w:t>
            </w:r>
            <w:r w:rsidR="0096094D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(sauf « getAllVoyages »</w:t>
            </w:r>
            <w:r w:rsidR="009C215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et « getHerissons </w:t>
            </w:r>
            <w:r w:rsidR="0096094D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»</w:t>
            </w:r>
            <w:r w:rsidR="00FA55C2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)</w:t>
            </w:r>
            <w:r w:rsidR="0096094D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sont accessibles aux admins comme </w:t>
            </w:r>
            <w:r w:rsidR="00947388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aux </w:t>
            </w:r>
            <w:r w:rsidR="00E1373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utilisateurs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452E0" w14:textId="34B68259" w:rsidR="00D41B48" w:rsidRDefault="002D01C5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Admin :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D52C4F" w:rsidRPr="00D52C4F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58B37064" wp14:editId="22E980AE">
                  <wp:extent cx="2255855" cy="999481"/>
                  <wp:effectExtent l="0" t="0" r="0" b="0"/>
                  <wp:docPr id="9093175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31754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720" cy="102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ACC9A" w14:textId="619F22F0" w:rsidR="00A651ED" w:rsidRPr="00FA390A" w:rsidRDefault="00A651ED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Utilisateur :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AB5A9F" w:rsidRPr="00AB5A9F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310C2DBA" wp14:editId="598D9D20">
                  <wp:extent cx="2331218" cy="1096302"/>
                  <wp:effectExtent l="0" t="0" r="0" b="8890"/>
                  <wp:docPr id="17324570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45704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407" cy="111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</w:tcPr>
          <w:p w14:paraId="3D5816F9" w14:textId="0CA1E297" w:rsidR="00D41B48" w:rsidRPr="00FA390A" w:rsidRDefault="00A651ED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59DE58B0" w14:textId="77777777" w:rsidTr="00260D78">
        <w:trPr>
          <w:trHeight w:val="296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F6D094" w14:textId="24938E64" w:rsidR="009769AD" w:rsidRDefault="00B140E7" w:rsidP="00FA390A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8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C651B" w14:textId="20AA2207" w:rsidR="009769AD" w:rsidRDefault="00931A05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Si l’utilisateur se déconnecte, il n’a plus les accès d’un utilisateur connecté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F7E26" w14:textId="2ABE5461" w:rsidR="009769AD" w:rsidRDefault="00931A05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Après une déconnexion, l’utilisateur revient à s</w:t>
            </w:r>
            <w:r w:rsidR="000619CF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es droits 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d’avant la connexion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90214" w14:textId="77777777" w:rsidR="009769AD" w:rsidRDefault="00973B93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973B93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0D8D2BE7" wp14:editId="47AFFCF7">
                  <wp:extent cx="2708276" cy="972585"/>
                  <wp:effectExtent l="0" t="0" r="0" b="0"/>
                  <wp:docPr id="70365472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65472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278" cy="97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745C5" w14:textId="2B3179C1" w:rsidR="00615D10" w:rsidRDefault="00615D10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615D10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41899C3" wp14:editId="16BB5364">
                  <wp:extent cx="2711449" cy="885181"/>
                  <wp:effectExtent l="0" t="0" r="0" b="0"/>
                  <wp:docPr id="16098157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81572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933" cy="89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</w:tcPr>
          <w:p w14:paraId="2E8C5D26" w14:textId="1915992A" w:rsidR="009769AD" w:rsidRDefault="0051377E" w:rsidP="00FA390A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71F26EC1" w14:textId="77777777" w:rsidTr="00181B05">
        <w:trPr>
          <w:trHeight w:val="310"/>
        </w:trPr>
        <w:tc>
          <w:tcPr>
            <w:tcW w:w="10483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735729FB" w14:textId="57968907" w:rsidR="005E059D" w:rsidRPr="00F047F2" w:rsidRDefault="005E059D">
            <w:pPr>
              <w:jc w:val="center"/>
              <w:rPr>
                <w:rFonts w:ascii="Aptos Narrow" w:hAnsi="Aptos Narrow" w:cs="Times New Roman"/>
                <w:color w:val="000000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lang w:eastAsia="fr-CH"/>
              </w:rPr>
              <w:t>Requêtes</w:t>
            </w:r>
          </w:p>
        </w:tc>
      </w:tr>
      <w:tr w:rsidR="008E26DE" w:rsidRPr="00FA390A" w14:paraId="52F7F5EC" w14:textId="77777777" w:rsidTr="00181B05">
        <w:trPr>
          <w:trHeight w:val="310"/>
        </w:trPr>
        <w:tc>
          <w:tcPr>
            <w:tcW w:w="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C397" w14:textId="77777777" w:rsidR="005E059D" w:rsidRPr="00FA390A" w:rsidRDefault="005E059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N°</w:t>
            </w:r>
          </w:p>
        </w:tc>
        <w:tc>
          <w:tcPr>
            <w:tcW w:w="25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8433" w14:textId="77777777" w:rsidR="005E059D" w:rsidRPr="00FA390A" w:rsidRDefault="005E059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Description du test</w:t>
            </w:r>
          </w:p>
        </w:tc>
        <w:tc>
          <w:tcPr>
            <w:tcW w:w="202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F543F" w14:textId="77777777" w:rsidR="005E059D" w:rsidRPr="00FA390A" w:rsidRDefault="005E059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Résultat attendu</w:t>
            </w:r>
          </w:p>
        </w:tc>
        <w:tc>
          <w:tcPr>
            <w:tcW w:w="46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C5D0" w14:textId="77777777" w:rsidR="005E059D" w:rsidRPr="00FA390A" w:rsidRDefault="005E059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Résultat reçu</w:t>
            </w:r>
          </w:p>
        </w:tc>
        <w:tc>
          <w:tcPr>
            <w:tcW w:w="9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7476A3" w14:textId="77777777" w:rsidR="005E059D" w:rsidRPr="00FA390A" w:rsidRDefault="005E059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VISA</w:t>
            </w:r>
          </w:p>
        </w:tc>
      </w:tr>
      <w:tr w:rsidR="008E26DE" w:rsidRPr="00FA390A" w14:paraId="6273E575" w14:textId="77777777" w:rsidTr="00260D78">
        <w:trPr>
          <w:trHeight w:val="542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A24D1B" w14:textId="77777777" w:rsidR="00B5311D" w:rsidRPr="00FA390A" w:rsidRDefault="00B5311D" w:rsidP="00B5311D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1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74CDA4" w14:textId="2A138A27" w:rsidR="00B5311D" w:rsidRPr="00FA390A" w:rsidRDefault="00B5311D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requête « getHerissons » </w:t>
            </w:r>
            <w:r w:rsidR="00516C95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retourne tous les hérissons de l’utilisateur connecté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A01D555" w14:textId="3AF8439F" w:rsidR="00B5311D" w:rsidRPr="00FA390A" w:rsidRDefault="00516C95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Tous les hérissons de l’utilisateur connecté s’affichent</w:t>
            </w:r>
          </w:p>
        </w:tc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620607" w14:textId="30824A44" w:rsidR="00B5311D" w:rsidRPr="00FA390A" w:rsidRDefault="00DE7A18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A651ED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1167E7E6" wp14:editId="7E7ECBC9">
                  <wp:extent cx="1861900" cy="918020"/>
                  <wp:effectExtent l="0" t="0" r="5080" b="0"/>
                  <wp:docPr id="12902333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22960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401" cy="94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28E26D1" w14:textId="418AEF61" w:rsidR="00B5311D" w:rsidRPr="00FA390A" w:rsidRDefault="00B5311D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516C95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2BF24288" w14:textId="77777777" w:rsidTr="00260D78">
        <w:trPr>
          <w:trHeight w:val="296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36A8ED" w14:textId="77777777" w:rsidR="00B5311D" w:rsidRPr="00FA390A" w:rsidRDefault="00B5311D" w:rsidP="00B5311D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2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FB4365" w14:textId="2AC93F7C" w:rsidR="00B5311D" w:rsidRPr="00FA390A" w:rsidRDefault="00533AEE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La requête « addHerisson » ajoute un hérisson à l’utilisateur connecté.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55557A" w14:textId="4737891E" w:rsidR="00B5311D" w:rsidRPr="00FA390A" w:rsidRDefault="003D3038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 hérisson s’ajoute bien et est utilisable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D16B8" w14:textId="7E9E907C" w:rsidR="00B5311D" w:rsidRPr="00FA390A" w:rsidRDefault="00AC5D7C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AC5D7C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419F164" wp14:editId="1A8F6AB7">
                  <wp:extent cx="2412195" cy="1380195"/>
                  <wp:effectExtent l="0" t="0" r="7620" b="0"/>
                  <wp:docPr id="16440983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09833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03" cy="140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111D4BD1" w14:textId="581FF5C4" w:rsidR="00B5311D" w:rsidRPr="00FA390A" w:rsidRDefault="00B5311D" w:rsidP="00B5311D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51377E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54D20C55" w14:textId="77777777" w:rsidTr="00260D78">
        <w:trPr>
          <w:trHeight w:val="989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EF1854" w14:textId="77777777" w:rsidR="00533AEE" w:rsidRPr="00FA390A" w:rsidRDefault="00533AEE" w:rsidP="00533AEE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3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84F57A" w14:textId="250B951D" w:rsidR="00533AEE" w:rsidRPr="00FA390A" w:rsidRDefault="00BA000E" w:rsidP="00533AEE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putHérisson » remplace les infos du hérisson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CA348B" w14:textId="4E08DFC5" w:rsidR="00533AEE" w:rsidRPr="00FA390A" w:rsidRDefault="00BA000E" w:rsidP="00533AEE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Les infos sont bien remplacées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E8FA3" w14:textId="27453ABB" w:rsidR="00533AEE" w:rsidRPr="00FA390A" w:rsidRDefault="00B52E9E" w:rsidP="00533AEE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Test avec le hérisson du test 2 :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br/>
            </w:r>
            <w:r w:rsidR="00532360" w:rsidRPr="00532360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5EAEC01" wp14:editId="3A8F1C5F">
                  <wp:extent cx="2362200" cy="1598540"/>
                  <wp:effectExtent l="0" t="0" r="0" b="1905"/>
                  <wp:docPr id="97434347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34347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74" cy="16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09E94393" w14:textId="0099E850" w:rsidR="00533AEE" w:rsidRPr="00FA390A" w:rsidRDefault="00533AEE" w:rsidP="00533AEE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51377E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24C5EBA9" w14:textId="77777777" w:rsidTr="00260D78">
        <w:trPr>
          <w:trHeight w:val="1021"/>
        </w:trPr>
        <w:tc>
          <w:tcPr>
            <w:tcW w:w="3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FFFFC" w14:textId="77777777" w:rsidR="00BD0966" w:rsidRPr="00FA390A" w:rsidRDefault="00BD0966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lastRenderedPageBreak/>
              <w:t>4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7C17A0" w14:textId="3EFF4A13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getVoyages » renvoie tous les voyages de l’utilisateur.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A32DFD" w14:textId="117166EC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La liste de tous les voyages selon l’utilisateur</w:t>
            </w:r>
          </w:p>
        </w:tc>
        <w:tc>
          <w:tcPr>
            <w:tcW w:w="4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282D15" w14:textId="46861C83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533AEE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200B0F2" wp14:editId="0F910836">
                  <wp:extent cx="1530320" cy="1143684"/>
                  <wp:effectExtent l="0" t="0" r="0" b="0"/>
                  <wp:docPr id="18592464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24641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952" cy="115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0356674F" w14:textId="5AEEEDEB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51377E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35B89FEA" w14:textId="77777777" w:rsidTr="00260D78">
        <w:trPr>
          <w:trHeight w:val="1289"/>
        </w:trPr>
        <w:tc>
          <w:tcPr>
            <w:tcW w:w="3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E8171" w14:textId="77777777" w:rsidR="00BD0966" w:rsidRPr="00FA390A" w:rsidRDefault="00BD0966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5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8BE17" w14:textId="7F768E25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getAllVoyages » renvoie tous les voyages de l’utilisateur.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D163BA" w14:textId="7FB28D07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La liste de tous les voyages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BBBA5" w14:textId="7FD94225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283947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4CCB8857" wp14:editId="373A5809">
                  <wp:extent cx="1655022" cy="1226260"/>
                  <wp:effectExtent l="0" t="0" r="2540" b="0"/>
                  <wp:docPr id="2539843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8430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901" cy="12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6F8AAA6A" w14:textId="4182DA7F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51377E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615D10" w:rsidRPr="00FA390A" w14:paraId="0E73370B" w14:textId="77777777" w:rsidTr="00260D78">
        <w:trPr>
          <w:trHeight w:val="296"/>
        </w:trPr>
        <w:tc>
          <w:tcPr>
            <w:tcW w:w="37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BB425" w14:textId="77777777" w:rsidR="00BD0966" w:rsidRPr="00FA390A" w:rsidRDefault="00BD0966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6</w:t>
            </w:r>
          </w:p>
        </w:tc>
        <w:tc>
          <w:tcPr>
            <w:tcW w:w="2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AA4A4" w14:textId="19CDBEE1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addVoyages » ajoute un voyage à l’utilisateur en y ajoutant le hérisson prenant part au voyage.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B0012" w14:textId="6FAED8F0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Un nouveau voyage est ajouté et lié à un hérisson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E79DF" w14:textId="21C5523F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B62CC2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9F0F376" wp14:editId="19423F06">
                  <wp:extent cx="2209764" cy="1230841"/>
                  <wp:effectExtent l="0" t="0" r="635" b="7620"/>
                  <wp:docPr id="5047399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3998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923" cy="126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90636DA" w14:textId="3CCC0036" w:rsidR="00BD0966" w:rsidRPr="00FA390A" w:rsidRDefault="00BD0966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FA390A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 </w:t>
            </w:r>
            <w:r w:rsidR="0051377E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797771" w:rsidRPr="00FA390A" w14:paraId="4413517A" w14:textId="77777777" w:rsidTr="00260D78">
        <w:trPr>
          <w:trHeight w:val="296"/>
        </w:trPr>
        <w:tc>
          <w:tcPr>
            <w:tcW w:w="3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B556E" w14:textId="150A75CB" w:rsidR="00BA000E" w:rsidRPr="00FA390A" w:rsidRDefault="00035747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7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F92843" w14:textId="48902FFA" w:rsidR="00BA000E" w:rsidRDefault="005B1619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addFusee » ajoute une fusée avec son nom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8A813B" w14:textId="3310CC73" w:rsidR="00BA000E" w:rsidRDefault="005B1619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fusée est ajoutée </w:t>
            </w:r>
            <w:r w:rsidR="00F81DED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avec son nom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CAE0C" w14:textId="09259CED" w:rsidR="00BA000E" w:rsidRPr="00B62CC2" w:rsidRDefault="005C6975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34068F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0301F749" wp14:editId="7D784E0F">
                  <wp:extent cx="2381250" cy="772862"/>
                  <wp:effectExtent l="0" t="0" r="0" b="8255"/>
                  <wp:docPr id="10663809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04510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70" cy="78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</w:tcPr>
          <w:p w14:paraId="69FDAE44" w14:textId="44C20648" w:rsidR="00BA000E" w:rsidRPr="00FA390A" w:rsidRDefault="0051377E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1FCD837F" w14:textId="77777777" w:rsidTr="00260D78">
        <w:trPr>
          <w:trHeight w:val="296"/>
        </w:trPr>
        <w:tc>
          <w:tcPr>
            <w:tcW w:w="3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139957" w14:textId="3C945A95" w:rsidR="00EB1B9A" w:rsidRPr="00FA390A" w:rsidRDefault="00035747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8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EE997C" w14:textId="0674607B" w:rsidR="00EB1B9A" w:rsidRDefault="00506607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putFusee » modifie le nom de la fusée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3260E" w14:textId="7824CD6A" w:rsidR="00EB1B9A" w:rsidRDefault="00A86FD5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 nom de la fusée est modifié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7B22A" w14:textId="6155643E" w:rsidR="00EB1B9A" w:rsidRPr="00B62CC2" w:rsidRDefault="008E26DE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8E26DE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23F37BE3" wp14:editId="68F6C1CD">
                  <wp:extent cx="2856913" cy="1421842"/>
                  <wp:effectExtent l="0" t="0" r="635" b="6985"/>
                  <wp:docPr id="10059201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2018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20" cy="142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</w:tcPr>
          <w:p w14:paraId="7D5ACF3E" w14:textId="6503D5AF" w:rsidR="00EB1B9A" w:rsidRPr="00FA390A" w:rsidRDefault="0051377E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1357D451" w14:textId="77777777" w:rsidTr="00260D78">
        <w:trPr>
          <w:trHeight w:val="296"/>
        </w:trPr>
        <w:tc>
          <w:tcPr>
            <w:tcW w:w="3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4A4CC4" w14:textId="03D288C3" w:rsidR="00EB1B9A" w:rsidRPr="00FA390A" w:rsidRDefault="00035747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9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FF411" w14:textId="735F0EB1" w:rsidR="00EB1B9A" w:rsidRDefault="00955824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La </w:t>
            </w:r>
            <w:r w:rsidR="00797771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requête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« deleteFusee » supprime une fusee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2E320" w14:textId="41AC7642" w:rsidR="00EB1B9A" w:rsidRDefault="00021F58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La</w:t>
            </w:r>
            <w:r w:rsidR="005B7ED4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fusée</w:t>
            </w:r>
            <w:r w:rsidR="00C60607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est supprimée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0303E" w14:textId="47021DB0" w:rsidR="00EB1B9A" w:rsidRPr="00B62CC2" w:rsidRDefault="00797771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797771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3739BD02" wp14:editId="5F640011">
                  <wp:extent cx="2266950" cy="1286398"/>
                  <wp:effectExtent l="0" t="0" r="0" b="9525"/>
                  <wp:docPr id="15767528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7528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816" cy="129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</w:tcPr>
          <w:p w14:paraId="0247B0D7" w14:textId="0B37B08D" w:rsidR="00EB1B9A" w:rsidRPr="00FA390A" w:rsidRDefault="0051377E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  <w:tr w:rsidR="008E26DE" w:rsidRPr="00FA390A" w14:paraId="158BD7DA" w14:textId="77777777" w:rsidTr="00260D78">
        <w:trPr>
          <w:trHeight w:val="296"/>
        </w:trPr>
        <w:tc>
          <w:tcPr>
            <w:tcW w:w="37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0CC8B" w14:textId="5518EB03" w:rsidR="00EB1B9A" w:rsidRPr="00FA390A" w:rsidRDefault="00035747" w:rsidP="00BD0966">
            <w:pPr>
              <w:jc w:val="right"/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10</w:t>
            </w:r>
          </w:p>
        </w:tc>
        <w:tc>
          <w:tcPr>
            <w:tcW w:w="2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3C982" w14:textId="6F42316B" w:rsidR="00EB1B9A" w:rsidRDefault="00797771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La requête « getFusee » affiche toutes les fusées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67856" w14:textId="3A9891E8" w:rsidR="00EB1B9A" w:rsidRDefault="008748AD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Toutes</w:t>
            </w:r>
            <w:r w:rsidR="00D97B80"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 xml:space="preserve"> </w:t>
            </w: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les fusées s’affichent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35B9A" w14:textId="6BC4A4C2" w:rsidR="00EB1B9A" w:rsidRPr="00B62CC2" w:rsidRDefault="00360BB2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 w:rsidRPr="00360BB2">
              <w:rPr>
                <w:rFonts w:ascii="Aptos Narrow" w:hAnsi="Aptos Narrow" w:cs="Times New Roman"/>
                <w:noProof/>
                <w:color w:val="000000"/>
                <w:sz w:val="18"/>
                <w:szCs w:val="18"/>
                <w:lang w:eastAsia="fr-CH"/>
              </w:rPr>
              <w:drawing>
                <wp:inline distT="0" distB="0" distL="0" distR="0" wp14:anchorId="71F19FBF" wp14:editId="717B8296">
                  <wp:extent cx="2126777" cy="1270000"/>
                  <wp:effectExtent l="0" t="0" r="6985" b="6350"/>
                  <wp:docPr id="168679900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79900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379" cy="127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92D050"/>
            <w:vAlign w:val="center"/>
          </w:tcPr>
          <w:p w14:paraId="314DED0D" w14:textId="7AC2ABD2" w:rsidR="00EB1B9A" w:rsidRPr="00FA390A" w:rsidRDefault="0051377E" w:rsidP="00BD0966">
            <w:pP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</w:pPr>
            <w:r>
              <w:rPr>
                <w:rFonts w:ascii="Aptos Narrow" w:hAnsi="Aptos Narrow" w:cs="Times New Roman"/>
                <w:color w:val="000000"/>
                <w:sz w:val="18"/>
                <w:szCs w:val="18"/>
                <w:lang w:eastAsia="fr-CH"/>
              </w:rPr>
              <w:t>OK</w:t>
            </w:r>
          </w:p>
        </w:tc>
      </w:tr>
    </w:tbl>
    <w:p w14:paraId="4F0DE07F" w14:textId="559C61FD" w:rsidR="008D6FED" w:rsidRPr="00EF0C53" w:rsidRDefault="008D6FED" w:rsidP="00EF0C53">
      <w:pPr>
        <w:pStyle w:val="Titre1"/>
      </w:pPr>
      <w:bookmarkStart w:id="35" w:name="_Toc196672215"/>
      <w:r w:rsidRPr="00EF0C53">
        <w:t>Auto-évaluations et conclusions</w:t>
      </w:r>
      <w:bookmarkEnd w:id="35"/>
    </w:p>
    <w:p w14:paraId="626A5501" w14:textId="73E2DCE9" w:rsidR="008D6FED" w:rsidRDefault="008D6FED" w:rsidP="00EF0C53">
      <w:pPr>
        <w:pStyle w:val="Titre2"/>
      </w:pPr>
      <w:bookmarkStart w:id="36" w:name="_Toc196672216"/>
      <w:r w:rsidRPr="008D6FED">
        <w:t xml:space="preserve">Auto-évaluation et conclusion de </w:t>
      </w:r>
      <w:r w:rsidR="008D3470">
        <w:t>Nathan Borgeat</w:t>
      </w:r>
      <w:bookmarkEnd w:id="36"/>
    </w:p>
    <w:p w14:paraId="0FFA710D" w14:textId="30B055E5" w:rsidR="00DB6676" w:rsidRDefault="00DB6676" w:rsidP="00DB6676">
      <w:pPr>
        <w:pStyle w:val="txtJustifi"/>
        <w:rPr>
          <w:lang w:eastAsia="en-US"/>
        </w:rPr>
      </w:pPr>
      <w:r>
        <w:rPr>
          <w:lang w:eastAsia="en-US"/>
        </w:rPr>
        <w:t xml:space="preserve">Personnellement, j’ai </w:t>
      </w:r>
      <w:r w:rsidR="00826474">
        <w:rPr>
          <w:lang w:eastAsia="en-US"/>
        </w:rPr>
        <w:t xml:space="preserve">trouvé intéressant de voir </w:t>
      </w:r>
      <w:r w:rsidR="00C9164C">
        <w:rPr>
          <w:lang w:eastAsia="en-US"/>
        </w:rPr>
        <w:t>la différence entre PHP et Java dans l’interaction avec une base données.</w:t>
      </w:r>
      <w:r w:rsidR="00F54270">
        <w:rPr>
          <w:lang w:eastAsia="en-US"/>
        </w:rPr>
        <w:t xml:space="preserve"> Grâce à ça, j’ai pu voir les différents avantages et inconvénients des deux langages.</w:t>
      </w:r>
    </w:p>
    <w:p w14:paraId="786F1EC7" w14:textId="5CEA0F10" w:rsidR="00F54270" w:rsidRPr="00DB6676" w:rsidRDefault="00660F05" w:rsidP="00DB6676">
      <w:pPr>
        <w:pStyle w:val="txtJustifi"/>
        <w:rPr>
          <w:lang w:eastAsia="en-US"/>
        </w:rPr>
      </w:pPr>
      <w:r>
        <w:rPr>
          <w:lang w:eastAsia="en-US"/>
        </w:rPr>
        <w:t>J’ai cependant moyennement apprécié le fait de devoir faire le projet en groupe, puisqu’il s’agit d’un projet noté, si une des personnes travaille moins vite que l’autre cela peut être pénalisant</w:t>
      </w:r>
      <w:r w:rsidR="00120F46">
        <w:rPr>
          <w:lang w:eastAsia="en-US"/>
        </w:rPr>
        <w:t xml:space="preserve"> pour cette dernière. Finalement tout s’est bien passé pour ce module.</w:t>
      </w:r>
    </w:p>
    <w:p w14:paraId="244C04A5" w14:textId="6575FD8D" w:rsidR="008D6FED" w:rsidRPr="008D6FED" w:rsidRDefault="008D6FED" w:rsidP="00EF0C53">
      <w:pPr>
        <w:pStyle w:val="Titre2"/>
      </w:pPr>
      <w:bookmarkStart w:id="37" w:name="_Toc196672217"/>
      <w:r w:rsidRPr="008D6FED">
        <w:t>Auto-évaluation et conclusion de</w:t>
      </w:r>
      <w:r w:rsidR="008D3470">
        <w:t xml:space="preserve"> Maxime Schmitt</w:t>
      </w:r>
      <w:bookmarkEnd w:id="37"/>
    </w:p>
    <w:p w14:paraId="69AFC38B" w14:textId="78570F66" w:rsidR="00E82971" w:rsidRDefault="0056255B" w:rsidP="008D6FED">
      <w:pPr>
        <w:pStyle w:val="txtJustifi"/>
      </w:pPr>
      <w:r>
        <w:t>Ce module m’a tout d’abord appris qu’il était possible d’utiliser java pour travailler avec du</w:t>
      </w:r>
      <w:r w:rsidR="00645F1C">
        <w:t xml:space="preserve"> développement</w:t>
      </w:r>
      <w:r>
        <w:t xml:space="preserve"> </w:t>
      </w:r>
      <w:r w:rsidR="00645F1C">
        <w:t>web, et j’ai trouvé intéressant de lier mes connaissances avec les principes de développement web déjà travaillés dans le module 151.</w:t>
      </w:r>
    </w:p>
    <w:p w14:paraId="0D3BCEA1" w14:textId="6E7F28B2" w:rsidR="00645F1C" w:rsidRDefault="00645F1C" w:rsidP="008D6FED">
      <w:pPr>
        <w:pStyle w:val="txtJustifi"/>
      </w:pPr>
      <w:r>
        <w:t>La communication inter-modulaire était également très plaisante</w:t>
      </w:r>
      <w:r w:rsidR="006611A5">
        <w:t xml:space="preserve">, cela donne vraiment la sensation d’avoir </w:t>
      </w:r>
      <w:r w:rsidR="004B2D99">
        <w:t>effectué</w:t>
      </w:r>
      <w:r w:rsidR="006611A5">
        <w:t xml:space="preserve"> le travail de A à Z.</w:t>
      </w:r>
    </w:p>
    <w:p w14:paraId="40D1440B" w14:textId="220AF859" w:rsidR="00CB3354" w:rsidRPr="00E82971" w:rsidRDefault="001826F0" w:rsidP="008D6FED">
      <w:pPr>
        <w:pStyle w:val="txtJustifi"/>
      </w:pPr>
      <w:r>
        <w:t>En conclusion, donc, module très enrichissant et</w:t>
      </w:r>
      <w:r w:rsidR="004B2D99">
        <w:t xml:space="preserve"> très complémentaire en termes de compétences. </w:t>
      </w:r>
    </w:p>
    <w:sectPr w:rsidR="00CB3354" w:rsidRPr="00E82971" w:rsidSect="00181B05">
      <w:headerReference w:type="default" r:id="rId55"/>
      <w:footerReference w:type="default" r:id="rId56"/>
      <w:pgSz w:w="11906" w:h="16838" w:code="9"/>
      <w:pgMar w:top="1418" w:right="1418" w:bottom="1418" w:left="1134" w:header="709" w:footer="709" w:gutter="0"/>
      <w:pgBorders w:offsetFrom="page">
        <w:left w:val="single" w:sz="12" w:space="24" w:color="44546A" w:themeColor="text2"/>
        <w:bottom w:val="single" w:sz="12" w:space="24" w:color="44546A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9BD52" w14:textId="77777777" w:rsidR="00C7256C" w:rsidRDefault="00C7256C" w:rsidP="003C713A">
      <w:r>
        <w:separator/>
      </w:r>
    </w:p>
  </w:endnote>
  <w:endnote w:type="continuationSeparator" w:id="0">
    <w:p w14:paraId="1DB3D746" w14:textId="77777777" w:rsidR="00C7256C" w:rsidRDefault="00C7256C" w:rsidP="003C713A">
      <w:r>
        <w:continuationSeparator/>
      </w:r>
    </w:p>
  </w:endnote>
  <w:endnote w:type="continuationNotice" w:id="1">
    <w:p w14:paraId="648576A2" w14:textId="77777777" w:rsidR="00C7256C" w:rsidRDefault="00C725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79776" w14:textId="77777777" w:rsidR="00F14BA0" w:rsidRPr="00F14BA0" w:rsidRDefault="00F14BA0" w:rsidP="00070FA4">
    <w:pPr>
      <w:pStyle w:val="Pieddepag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11558" w14:textId="77777777" w:rsidR="00246AF5" w:rsidRDefault="00771DD4" w:rsidP="00771DD4">
    <w:pPr>
      <w:pStyle w:val="Pieddepage"/>
      <w:jc w:val="right"/>
    </w:pPr>
    <w:r>
      <w:t xml:space="preserve">Page </w:t>
    </w:r>
    <w:r w:rsidR="0014296C">
      <w:fldChar w:fldCharType="begin"/>
    </w:r>
    <w:r w:rsidR="0014296C">
      <w:instrText xml:space="preserve"> PAGE \* ROMAIN \* ROMAN  \* MERGEFORMAT </w:instrText>
    </w:r>
    <w:r w:rsidR="0014296C">
      <w:fldChar w:fldCharType="separate"/>
    </w:r>
    <w:r w:rsidR="0014296C">
      <w:rPr>
        <w:noProof/>
      </w:rPr>
      <w:t>IV</w:t>
    </w:r>
    <w:r w:rsidR="0014296C">
      <w:fldChar w:fldCharType="end"/>
    </w:r>
    <w:r w:rsidR="0069674B">
      <w:t xml:space="preserve"> / </w:t>
    </w:r>
    <w:fldSimple w:instr=" NUMPAGES  \* ROMAN  \* MERGEFORMAT ">
      <w:r w:rsidR="0014296C">
        <w:rPr>
          <w:noProof/>
        </w:rPr>
        <w:t>VIII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6DF7D" w14:textId="77777777" w:rsidR="00A13C57" w:rsidRPr="00617F91" w:rsidRDefault="009B6C60" w:rsidP="009B6C60">
    <w:pPr>
      <w:pStyle w:val="Pieddepage"/>
      <w:jc w:val="center"/>
      <w:rPr>
        <w:b/>
        <w:bCs/>
      </w:rPr>
    </w:pPr>
    <w:r w:rsidRPr="00617F91">
      <w:rPr>
        <w:b/>
        <w:bCs/>
      </w:rPr>
      <w:t xml:space="preserve">Table des matières </w:t>
    </w:r>
    <w:r w:rsidR="00A13C57" w:rsidRPr="00617F91">
      <w:rPr>
        <w:b/>
        <w:bCs/>
      </w:rPr>
      <w:fldChar w:fldCharType="begin"/>
    </w:r>
    <w:r w:rsidR="00A13C57" w:rsidRPr="00617F91">
      <w:rPr>
        <w:b/>
        <w:bCs/>
      </w:rPr>
      <w:instrText xml:space="preserve"> PAGE \* ROMAIN \* ROMAN  \* MERGEFORMAT </w:instrText>
    </w:r>
    <w:r w:rsidR="00A13C57" w:rsidRPr="00617F91">
      <w:rPr>
        <w:b/>
        <w:bCs/>
      </w:rPr>
      <w:fldChar w:fldCharType="separate"/>
    </w:r>
    <w:r w:rsidR="00A13C57" w:rsidRPr="00617F91">
      <w:rPr>
        <w:b/>
        <w:bCs/>
      </w:rPr>
      <w:t>III</w:t>
    </w:r>
    <w:r w:rsidR="00A13C57" w:rsidRPr="00617F91">
      <w:rPr>
        <w:b/>
        <w:bCs/>
      </w:rPr>
      <w:fldChar w:fldCharType="end"/>
    </w:r>
  </w:p>
  <w:p w14:paraId="67788417" w14:textId="77777777" w:rsidR="00A13C57" w:rsidRPr="00F14BA0" w:rsidRDefault="00A13C57" w:rsidP="00070FA4">
    <w:pPr>
      <w:pStyle w:val="Pieddepage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E128A" w14:textId="77777777" w:rsidR="00C16DA1" w:rsidRDefault="00C16DA1" w:rsidP="00771DD4">
    <w:pPr>
      <w:pStyle w:val="Pieddepage"/>
      <w:jc w:val="right"/>
    </w:pPr>
    <w:r>
      <w:t xml:space="preserve">Page </w:t>
    </w:r>
    <w:r>
      <w:fldChar w:fldCharType="begin"/>
    </w:r>
    <w:r>
      <w:instrText xml:space="preserve"> PAGE \* ROMAIN \* ROMAN  \* MERGEFORMAT </w:instrText>
    </w:r>
    <w:r>
      <w:fldChar w:fldCharType="separate"/>
    </w:r>
    <w:r>
      <w:rPr>
        <w:noProof/>
      </w:rPr>
      <w:t>IV</w:t>
    </w:r>
    <w:r>
      <w:fldChar w:fldCharType="end"/>
    </w:r>
    <w:r>
      <w:t xml:space="preserve"> / </w:t>
    </w:r>
    <w:fldSimple w:instr=" NUMPAGES  \* ROMAN  \* MERGEFORMAT ">
      <w:r>
        <w:rPr>
          <w:noProof/>
        </w:rPr>
        <w:t>VIII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FFCF3" w14:textId="77777777" w:rsidR="008B6C3F" w:rsidRDefault="008B6C3F" w:rsidP="00A13C57">
    <w:pPr>
      <w:pStyle w:val="Pieddepage"/>
      <w:jc w:val="right"/>
    </w:pPr>
    <w:r>
      <w:t xml:space="preserve">Page </w:t>
    </w:r>
    <w:r>
      <w:fldChar w:fldCharType="begin"/>
    </w:r>
    <w:r>
      <w:instrText xml:space="preserve"> PAGE \* Arabic  \* MERGEFORMAT </w:instrText>
    </w:r>
    <w:r>
      <w:fldChar w:fldCharType="separate"/>
    </w:r>
    <w:r>
      <w:t>III</w:t>
    </w:r>
    <w:r>
      <w:fldChar w:fldCharType="end"/>
    </w:r>
    <w:r>
      <w:t xml:space="preserve"> / </w:t>
    </w:r>
    <w:fldSimple w:instr=" NUMPAGES  \* Arabic  \* MERGEFORMAT ">
      <w:r>
        <w:rPr>
          <w:noProof/>
        </w:rPr>
        <w:t>8</w:t>
      </w:r>
    </w:fldSimple>
  </w:p>
  <w:p w14:paraId="0E57B658" w14:textId="77777777" w:rsidR="008B6C3F" w:rsidRPr="00F14BA0" w:rsidRDefault="008B6C3F" w:rsidP="00070FA4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F3F923" w14:textId="77777777" w:rsidR="00C7256C" w:rsidRDefault="00C7256C" w:rsidP="003C713A">
      <w:r>
        <w:separator/>
      </w:r>
    </w:p>
  </w:footnote>
  <w:footnote w:type="continuationSeparator" w:id="0">
    <w:p w14:paraId="001841C9" w14:textId="77777777" w:rsidR="00C7256C" w:rsidRDefault="00C7256C" w:rsidP="003C713A">
      <w:r>
        <w:continuationSeparator/>
      </w:r>
    </w:p>
  </w:footnote>
  <w:footnote w:type="continuationNotice" w:id="1">
    <w:p w14:paraId="4B8C7338" w14:textId="77777777" w:rsidR="00C7256C" w:rsidRDefault="00C725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F6120" w14:textId="77777777" w:rsidR="00EF0C53" w:rsidRPr="005D02E4" w:rsidRDefault="00EF0C53" w:rsidP="00A13C57">
    <w:pPr>
      <w:pStyle w:val="En-tte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77EB9" w14:textId="77777777" w:rsidR="00EF0C53" w:rsidRPr="003C713A" w:rsidRDefault="00EF0C53" w:rsidP="003C713A">
    <w:pPr>
      <w:pStyle w:val="En-tt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EC98D" w14:textId="77777777" w:rsidR="00A13C57" w:rsidRPr="005D02E4" w:rsidRDefault="00A13C57" w:rsidP="00A13C57">
    <w:pPr>
      <w:pStyle w:val="En-tte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80CB0" w14:textId="00454FC8" w:rsidR="008B6C3F" w:rsidRPr="003F3C49" w:rsidRDefault="008D6FED" w:rsidP="00CA56CF">
    <w:pPr>
      <w:pStyle w:val="En-tte"/>
      <w:rPr>
        <w:lang w:val="fr-CH"/>
      </w:rPr>
    </w:pPr>
    <w:r>
      <w:fldChar w:fldCharType="begin"/>
    </w:r>
    <w:r w:rsidRPr="003F3C49">
      <w:rPr>
        <w:lang w:val="fr-CH"/>
      </w:rPr>
      <w:instrText xml:space="preserve"> TITLE   \* MERGEFORMAT </w:instrText>
    </w:r>
    <w:r>
      <w:fldChar w:fldCharType="separate"/>
    </w:r>
    <w:r w:rsidRPr="003F3C49">
      <w:rPr>
        <w:lang w:val="fr-CH"/>
      </w:rPr>
      <w:t>133 - DOC - BOR_SCH</w:t>
    </w:r>
    <w:r>
      <w:fldChar w:fldCharType="end"/>
    </w:r>
    <w:r w:rsidR="00004CB4" w:rsidRPr="00CA56CF">
      <w:ptab w:relativeTo="margin" w:alignment="right" w:leader="none"/>
    </w:r>
    <w:r w:rsidR="00EF0C53">
      <w:fldChar w:fldCharType="begin"/>
    </w:r>
    <w:r w:rsidR="00EF0C53" w:rsidRPr="003F3C49">
      <w:rPr>
        <w:lang w:val="fr-CH"/>
      </w:rPr>
      <w:instrText xml:space="preserve"> STYLEREF  "Titre 1"  \* MERGEFORMAT </w:instrText>
    </w:r>
    <w:r w:rsidR="00EF0C53">
      <w:fldChar w:fldCharType="separate"/>
    </w:r>
    <w:r w:rsidR="00120F46">
      <w:rPr>
        <w:noProof/>
        <w:lang w:val="fr-CH"/>
      </w:rPr>
      <w:t>Auto-évaluations et conclusions</w:t>
    </w:r>
    <w:r w:rsidR="00EF0C53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3366D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EBCDAF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E009F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47284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4561D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E00A7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E04B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D8E53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8E7F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6DE08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E977D9"/>
    <w:multiLevelType w:val="multilevel"/>
    <w:tmpl w:val="D0F84C24"/>
    <w:styleLink w:val="Lpucerond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90A0182"/>
    <w:multiLevelType w:val="multilevel"/>
    <w:tmpl w:val="D0F84C24"/>
    <w:numStyleLink w:val="Lpuceronde"/>
  </w:abstractNum>
  <w:abstractNum w:abstractNumId="12" w15:restartNumberingAfterBreak="0">
    <w:nsid w:val="515E4672"/>
    <w:multiLevelType w:val="multilevel"/>
    <w:tmpl w:val="724A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820EEA"/>
    <w:multiLevelType w:val="multilevel"/>
    <w:tmpl w:val="90C07D8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349458473">
    <w:abstractNumId w:val="13"/>
  </w:num>
  <w:num w:numId="2" w16cid:durableId="863177837">
    <w:abstractNumId w:val="8"/>
  </w:num>
  <w:num w:numId="3" w16cid:durableId="1581063859">
    <w:abstractNumId w:val="3"/>
  </w:num>
  <w:num w:numId="4" w16cid:durableId="2079017222">
    <w:abstractNumId w:val="2"/>
  </w:num>
  <w:num w:numId="5" w16cid:durableId="853692159">
    <w:abstractNumId w:val="1"/>
  </w:num>
  <w:num w:numId="6" w16cid:durableId="901453788">
    <w:abstractNumId w:val="0"/>
  </w:num>
  <w:num w:numId="7" w16cid:durableId="1056203010">
    <w:abstractNumId w:val="9"/>
  </w:num>
  <w:num w:numId="8" w16cid:durableId="761150877">
    <w:abstractNumId w:val="7"/>
  </w:num>
  <w:num w:numId="9" w16cid:durableId="1541429058">
    <w:abstractNumId w:val="6"/>
  </w:num>
  <w:num w:numId="10" w16cid:durableId="1321495629">
    <w:abstractNumId w:val="5"/>
  </w:num>
  <w:num w:numId="11" w16cid:durableId="983386611">
    <w:abstractNumId w:val="4"/>
  </w:num>
  <w:num w:numId="12" w16cid:durableId="498348749">
    <w:abstractNumId w:val="10"/>
  </w:num>
  <w:num w:numId="13" w16cid:durableId="477112565">
    <w:abstractNumId w:val="11"/>
  </w:num>
  <w:num w:numId="14" w16cid:durableId="1846939259">
    <w:abstractNumId w:val="12"/>
  </w:num>
  <w:num w:numId="15" w16cid:durableId="1375227139">
    <w:abstractNumId w:val="12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ttachedTemplate r:id="rId1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ED"/>
    <w:rsid w:val="000000A0"/>
    <w:rsid w:val="00004CB4"/>
    <w:rsid w:val="000104D6"/>
    <w:rsid w:val="00015671"/>
    <w:rsid w:val="00015726"/>
    <w:rsid w:val="00016316"/>
    <w:rsid w:val="00017530"/>
    <w:rsid w:val="00017927"/>
    <w:rsid w:val="00021F58"/>
    <w:rsid w:val="000314B7"/>
    <w:rsid w:val="00033490"/>
    <w:rsid w:val="000351A2"/>
    <w:rsid w:val="0003563E"/>
    <w:rsid w:val="00035747"/>
    <w:rsid w:val="000363B5"/>
    <w:rsid w:val="000411F0"/>
    <w:rsid w:val="00057FF8"/>
    <w:rsid w:val="000619CF"/>
    <w:rsid w:val="00070FA4"/>
    <w:rsid w:val="00074D08"/>
    <w:rsid w:val="000760DD"/>
    <w:rsid w:val="00076990"/>
    <w:rsid w:val="0008122B"/>
    <w:rsid w:val="000816E9"/>
    <w:rsid w:val="00086676"/>
    <w:rsid w:val="000902E7"/>
    <w:rsid w:val="000944F3"/>
    <w:rsid w:val="00096AE0"/>
    <w:rsid w:val="00096F66"/>
    <w:rsid w:val="000A08A9"/>
    <w:rsid w:val="000B3068"/>
    <w:rsid w:val="000B631E"/>
    <w:rsid w:val="000B6491"/>
    <w:rsid w:val="000B79F2"/>
    <w:rsid w:val="000C0559"/>
    <w:rsid w:val="000C372B"/>
    <w:rsid w:val="000C5A2A"/>
    <w:rsid w:val="000C6605"/>
    <w:rsid w:val="000D06A8"/>
    <w:rsid w:val="000D4088"/>
    <w:rsid w:val="000E1563"/>
    <w:rsid w:val="000E2E82"/>
    <w:rsid w:val="000E42A5"/>
    <w:rsid w:val="000E5868"/>
    <w:rsid w:val="000F0A93"/>
    <w:rsid w:val="000F5A6C"/>
    <w:rsid w:val="00100B3C"/>
    <w:rsid w:val="00102028"/>
    <w:rsid w:val="00110FC9"/>
    <w:rsid w:val="001113F1"/>
    <w:rsid w:val="001138EA"/>
    <w:rsid w:val="00120F46"/>
    <w:rsid w:val="0012205C"/>
    <w:rsid w:val="001240AC"/>
    <w:rsid w:val="00126CC4"/>
    <w:rsid w:val="0014296C"/>
    <w:rsid w:val="00143C80"/>
    <w:rsid w:val="00144795"/>
    <w:rsid w:val="0014493E"/>
    <w:rsid w:val="00146334"/>
    <w:rsid w:val="00150B82"/>
    <w:rsid w:val="0015182D"/>
    <w:rsid w:val="00152616"/>
    <w:rsid w:val="00154F1D"/>
    <w:rsid w:val="00157951"/>
    <w:rsid w:val="001631D5"/>
    <w:rsid w:val="00163400"/>
    <w:rsid w:val="0016478B"/>
    <w:rsid w:val="00166D16"/>
    <w:rsid w:val="00170F19"/>
    <w:rsid w:val="00172416"/>
    <w:rsid w:val="0017725D"/>
    <w:rsid w:val="001809D1"/>
    <w:rsid w:val="0018185A"/>
    <w:rsid w:val="00181B05"/>
    <w:rsid w:val="0018201B"/>
    <w:rsid w:val="001826F0"/>
    <w:rsid w:val="001857C9"/>
    <w:rsid w:val="00186572"/>
    <w:rsid w:val="001866A8"/>
    <w:rsid w:val="0019177B"/>
    <w:rsid w:val="001A04E5"/>
    <w:rsid w:val="001A5302"/>
    <w:rsid w:val="001A644E"/>
    <w:rsid w:val="001B065F"/>
    <w:rsid w:val="001B1B33"/>
    <w:rsid w:val="001B23C2"/>
    <w:rsid w:val="001B2943"/>
    <w:rsid w:val="001B4B92"/>
    <w:rsid w:val="001B54E4"/>
    <w:rsid w:val="001B6B32"/>
    <w:rsid w:val="001C0E15"/>
    <w:rsid w:val="001C41E6"/>
    <w:rsid w:val="001C42DD"/>
    <w:rsid w:val="001D2DA8"/>
    <w:rsid w:val="001D658E"/>
    <w:rsid w:val="001D65B9"/>
    <w:rsid w:val="001E0D6F"/>
    <w:rsid w:val="001E5938"/>
    <w:rsid w:val="001E7B94"/>
    <w:rsid w:val="0020098C"/>
    <w:rsid w:val="00202D9A"/>
    <w:rsid w:val="0020584C"/>
    <w:rsid w:val="00206866"/>
    <w:rsid w:val="002149D8"/>
    <w:rsid w:val="0021672F"/>
    <w:rsid w:val="00217B11"/>
    <w:rsid w:val="0022030B"/>
    <w:rsid w:val="00221ACF"/>
    <w:rsid w:val="00223083"/>
    <w:rsid w:val="00234531"/>
    <w:rsid w:val="00237502"/>
    <w:rsid w:val="00237D52"/>
    <w:rsid w:val="00237E7B"/>
    <w:rsid w:val="0024308A"/>
    <w:rsid w:val="00246AF5"/>
    <w:rsid w:val="002470E9"/>
    <w:rsid w:val="002609CE"/>
    <w:rsid w:val="00260D78"/>
    <w:rsid w:val="00262DFF"/>
    <w:rsid w:val="00280A12"/>
    <w:rsid w:val="00283947"/>
    <w:rsid w:val="002843E5"/>
    <w:rsid w:val="00285D56"/>
    <w:rsid w:val="00290DAC"/>
    <w:rsid w:val="0029136C"/>
    <w:rsid w:val="00291BDA"/>
    <w:rsid w:val="00292D57"/>
    <w:rsid w:val="002B49B9"/>
    <w:rsid w:val="002C128B"/>
    <w:rsid w:val="002C1884"/>
    <w:rsid w:val="002C26AB"/>
    <w:rsid w:val="002C47DC"/>
    <w:rsid w:val="002C637E"/>
    <w:rsid w:val="002D01C5"/>
    <w:rsid w:val="002D62B0"/>
    <w:rsid w:val="002D7DDE"/>
    <w:rsid w:val="002E3DA4"/>
    <w:rsid w:val="002E665C"/>
    <w:rsid w:val="002F2739"/>
    <w:rsid w:val="00306038"/>
    <w:rsid w:val="0031334A"/>
    <w:rsid w:val="003134CC"/>
    <w:rsid w:val="00313989"/>
    <w:rsid w:val="00314B34"/>
    <w:rsid w:val="00321B0B"/>
    <w:rsid w:val="00323CBC"/>
    <w:rsid w:val="0032648F"/>
    <w:rsid w:val="00330C16"/>
    <w:rsid w:val="00334005"/>
    <w:rsid w:val="00337A24"/>
    <w:rsid w:val="0034068F"/>
    <w:rsid w:val="00343376"/>
    <w:rsid w:val="00345417"/>
    <w:rsid w:val="00345F9F"/>
    <w:rsid w:val="00357FBF"/>
    <w:rsid w:val="00360BB2"/>
    <w:rsid w:val="00361216"/>
    <w:rsid w:val="00365D78"/>
    <w:rsid w:val="00366B7F"/>
    <w:rsid w:val="00367DCF"/>
    <w:rsid w:val="00377AB4"/>
    <w:rsid w:val="00380755"/>
    <w:rsid w:val="00381322"/>
    <w:rsid w:val="003912E9"/>
    <w:rsid w:val="00392BA8"/>
    <w:rsid w:val="003A3659"/>
    <w:rsid w:val="003A372C"/>
    <w:rsid w:val="003B1C04"/>
    <w:rsid w:val="003B4681"/>
    <w:rsid w:val="003C2808"/>
    <w:rsid w:val="003C713A"/>
    <w:rsid w:val="003D19B3"/>
    <w:rsid w:val="003D3038"/>
    <w:rsid w:val="003D5510"/>
    <w:rsid w:val="003F3C49"/>
    <w:rsid w:val="003F566C"/>
    <w:rsid w:val="00400809"/>
    <w:rsid w:val="00400DD9"/>
    <w:rsid w:val="00405E01"/>
    <w:rsid w:val="00414754"/>
    <w:rsid w:val="004273F9"/>
    <w:rsid w:val="00436AAF"/>
    <w:rsid w:val="00443EAE"/>
    <w:rsid w:val="004504DF"/>
    <w:rsid w:val="004562C9"/>
    <w:rsid w:val="00456D0F"/>
    <w:rsid w:val="00460087"/>
    <w:rsid w:val="004625BF"/>
    <w:rsid w:val="00463B33"/>
    <w:rsid w:val="00465D51"/>
    <w:rsid w:val="00466988"/>
    <w:rsid w:val="004676A7"/>
    <w:rsid w:val="0047455F"/>
    <w:rsid w:val="00474635"/>
    <w:rsid w:val="00483E3A"/>
    <w:rsid w:val="004846D6"/>
    <w:rsid w:val="00486D1E"/>
    <w:rsid w:val="00491D18"/>
    <w:rsid w:val="00492C2A"/>
    <w:rsid w:val="004A12D5"/>
    <w:rsid w:val="004A4AD4"/>
    <w:rsid w:val="004B2A25"/>
    <w:rsid w:val="004B2D99"/>
    <w:rsid w:val="004C5E05"/>
    <w:rsid w:val="004C6614"/>
    <w:rsid w:val="004D1F99"/>
    <w:rsid w:val="004D54C7"/>
    <w:rsid w:val="004D6F01"/>
    <w:rsid w:val="004E53B8"/>
    <w:rsid w:val="004F0B54"/>
    <w:rsid w:val="004F0B82"/>
    <w:rsid w:val="004F3D0F"/>
    <w:rsid w:val="004F6DF2"/>
    <w:rsid w:val="0050232E"/>
    <w:rsid w:val="0050391A"/>
    <w:rsid w:val="005051A0"/>
    <w:rsid w:val="00506607"/>
    <w:rsid w:val="0051377E"/>
    <w:rsid w:val="00515354"/>
    <w:rsid w:val="00515C4A"/>
    <w:rsid w:val="005163EB"/>
    <w:rsid w:val="00516C95"/>
    <w:rsid w:val="00516CC4"/>
    <w:rsid w:val="00517FD2"/>
    <w:rsid w:val="005201FC"/>
    <w:rsid w:val="00527D2E"/>
    <w:rsid w:val="00532360"/>
    <w:rsid w:val="00533AEE"/>
    <w:rsid w:val="005353CA"/>
    <w:rsid w:val="00544C8E"/>
    <w:rsid w:val="005462DC"/>
    <w:rsid w:val="00546F0E"/>
    <w:rsid w:val="00547E47"/>
    <w:rsid w:val="005532FE"/>
    <w:rsid w:val="00553A70"/>
    <w:rsid w:val="00556383"/>
    <w:rsid w:val="0055697F"/>
    <w:rsid w:val="0056255B"/>
    <w:rsid w:val="00562991"/>
    <w:rsid w:val="00563F4D"/>
    <w:rsid w:val="005655E6"/>
    <w:rsid w:val="00565C41"/>
    <w:rsid w:val="00566654"/>
    <w:rsid w:val="005725CA"/>
    <w:rsid w:val="005745B9"/>
    <w:rsid w:val="00581810"/>
    <w:rsid w:val="00585A40"/>
    <w:rsid w:val="00586C59"/>
    <w:rsid w:val="005871D8"/>
    <w:rsid w:val="005903C3"/>
    <w:rsid w:val="00595EE0"/>
    <w:rsid w:val="00595F9E"/>
    <w:rsid w:val="005A19B0"/>
    <w:rsid w:val="005A4E53"/>
    <w:rsid w:val="005B1619"/>
    <w:rsid w:val="005B3B70"/>
    <w:rsid w:val="005B7ED4"/>
    <w:rsid w:val="005C2448"/>
    <w:rsid w:val="005C55FD"/>
    <w:rsid w:val="005C6975"/>
    <w:rsid w:val="005C7B83"/>
    <w:rsid w:val="005D4422"/>
    <w:rsid w:val="005D6C66"/>
    <w:rsid w:val="005D7FD7"/>
    <w:rsid w:val="005E059D"/>
    <w:rsid w:val="005E14B7"/>
    <w:rsid w:val="005E20D5"/>
    <w:rsid w:val="005F5E03"/>
    <w:rsid w:val="005F7BCA"/>
    <w:rsid w:val="00600192"/>
    <w:rsid w:val="00601F31"/>
    <w:rsid w:val="0060793D"/>
    <w:rsid w:val="00607A12"/>
    <w:rsid w:val="00615D10"/>
    <w:rsid w:val="006161BA"/>
    <w:rsid w:val="006179F5"/>
    <w:rsid w:val="00617F91"/>
    <w:rsid w:val="00626B73"/>
    <w:rsid w:val="00640F89"/>
    <w:rsid w:val="00645F1C"/>
    <w:rsid w:val="00654404"/>
    <w:rsid w:val="00660F05"/>
    <w:rsid w:val="006611A5"/>
    <w:rsid w:val="00666806"/>
    <w:rsid w:val="00671E20"/>
    <w:rsid w:val="00676F8D"/>
    <w:rsid w:val="006820FC"/>
    <w:rsid w:val="0068283A"/>
    <w:rsid w:val="00683125"/>
    <w:rsid w:val="006865D4"/>
    <w:rsid w:val="00687821"/>
    <w:rsid w:val="006956B4"/>
    <w:rsid w:val="0069674B"/>
    <w:rsid w:val="006A4D66"/>
    <w:rsid w:val="006B288F"/>
    <w:rsid w:val="006B2D54"/>
    <w:rsid w:val="006B5616"/>
    <w:rsid w:val="006C643D"/>
    <w:rsid w:val="006D030B"/>
    <w:rsid w:val="006E131C"/>
    <w:rsid w:val="006E1A22"/>
    <w:rsid w:val="006E3491"/>
    <w:rsid w:val="006E534C"/>
    <w:rsid w:val="006E66F7"/>
    <w:rsid w:val="006E7F7D"/>
    <w:rsid w:val="006F5563"/>
    <w:rsid w:val="006F607F"/>
    <w:rsid w:val="006F6355"/>
    <w:rsid w:val="00702060"/>
    <w:rsid w:val="00707C2F"/>
    <w:rsid w:val="007129B1"/>
    <w:rsid w:val="007329DF"/>
    <w:rsid w:val="00733F23"/>
    <w:rsid w:val="0073511B"/>
    <w:rsid w:val="0073586C"/>
    <w:rsid w:val="007403D1"/>
    <w:rsid w:val="00740530"/>
    <w:rsid w:val="00740580"/>
    <w:rsid w:val="00740C36"/>
    <w:rsid w:val="007419B8"/>
    <w:rsid w:val="0075082B"/>
    <w:rsid w:val="00751F54"/>
    <w:rsid w:val="00752CF5"/>
    <w:rsid w:val="007559C1"/>
    <w:rsid w:val="00763BD2"/>
    <w:rsid w:val="00767B05"/>
    <w:rsid w:val="0077032A"/>
    <w:rsid w:val="0077038E"/>
    <w:rsid w:val="00771DD4"/>
    <w:rsid w:val="007813C5"/>
    <w:rsid w:val="00781D7D"/>
    <w:rsid w:val="00782E83"/>
    <w:rsid w:val="00783A46"/>
    <w:rsid w:val="00784F2E"/>
    <w:rsid w:val="007856CE"/>
    <w:rsid w:val="00787297"/>
    <w:rsid w:val="007902C6"/>
    <w:rsid w:val="00790DB1"/>
    <w:rsid w:val="00797236"/>
    <w:rsid w:val="00797771"/>
    <w:rsid w:val="007A1A0C"/>
    <w:rsid w:val="007A38CB"/>
    <w:rsid w:val="007B1660"/>
    <w:rsid w:val="007B36AA"/>
    <w:rsid w:val="007B798C"/>
    <w:rsid w:val="007C4C2F"/>
    <w:rsid w:val="007C5D92"/>
    <w:rsid w:val="007D2D4E"/>
    <w:rsid w:val="007E37DC"/>
    <w:rsid w:val="007F1A78"/>
    <w:rsid w:val="007F2B21"/>
    <w:rsid w:val="007F5CF6"/>
    <w:rsid w:val="00803B6B"/>
    <w:rsid w:val="008066D2"/>
    <w:rsid w:val="008134B9"/>
    <w:rsid w:val="00813883"/>
    <w:rsid w:val="0081569A"/>
    <w:rsid w:val="008178FF"/>
    <w:rsid w:val="008220FC"/>
    <w:rsid w:val="0082232B"/>
    <w:rsid w:val="00826474"/>
    <w:rsid w:val="008264D4"/>
    <w:rsid w:val="00827234"/>
    <w:rsid w:val="0083650E"/>
    <w:rsid w:val="00840A13"/>
    <w:rsid w:val="00841067"/>
    <w:rsid w:val="00842BB7"/>
    <w:rsid w:val="00853331"/>
    <w:rsid w:val="008549E4"/>
    <w:rsid w:val="008564F9"/>
    <w:rsid w:val="00865A1B"/>
    <w:rsid w:val="00870244"/>
    <w:rsid w:val="008748AD"/>
    <w:rsid w:val="00875173"/>
    <w:rsid w:val="00875B0C"/>
    <w:rsid w:val="00891E9E"/>
    <w:rsid w:val="00892D92"/>
    <w:rsid w:val="00896B51"/>
    <w:rsid w:val="00897DA4"/>
    <w:rsid w:val="008A5F6B"/>
    <w:rsid w:val="008A65C5"/>
    <w:rsid w:val="008B1298"/>
    <w:rsid w:val="008B210C"/>
    <w:rsid w:val="008B340A"/>
    <w:rsid w:val="008B418A"/>
    <w:rsid w:val="008B5675"/>
    <w:rsid w:val="008B59A9"/>
    <w:rsid w:val="008B6204"/>
    <w:rsid w:val="008B6C3F"/>
    <w:rsid w:val="008D1B9E"/>
    <w:rsid w:val="008D2606"/>
    <w:rsid w:val="008D3470"/>
    <w:rsid w:val="008D355D"/>
    <w:rsid w:val="008D6FED"/>
    <w:rsid w:val="008D73B2"/>
    <w:rsid w:val="008E26DE"/>
    <w:rsid w:val="008F39F3"/>
    <w:rsid w:val="0090218A"/>
    <w:rsid w:val="00902D58"/>
    <w:rsid w:val="009033F7"/>
    <w:rsid w:val="0090594C"/>
    <w:rsid w:val="009073F0"/>
    <w:rsid w:val="009133F1"/>
    <w:rsid w:val="009136D0"/>
    <w:rsid w:val="00913EE8"/>
    <w:rsid w:val="00923CE9"/>
    <w:rsid w:val="009248BC"/>
    <w:rsid w:val="00931A05"/>
    <w:rsid w:val="00937216"/>
    <w:rsid w:val="00940428"/>
    <w:rsid w:val="0094721C"/>
    <w:rsid w:val="00947388"/>
    <w:rsid w:val="0095575F"/>
    <w:rsid w:val="00955824"/>
    <w:rsid w:val="00960911"/>
    <w:rsid w:val="0096094D"/>
    <w:rsid w:val="00962112"/>
    <w:rsid w:val="0096623A"/>
    <w:rsid w:val="009674E2"/>
    <w:rsid w:val="00973B93"/>
    <w:rsid w:val="009747FA"/>
    <w:rsid w:val="00974BF8"/>
    <w:rsid w:val="009769AD"/>
    <w:rsid w:val="009815CD"/>
    <w:rsid w:val="00983AC6"/>
    <w:rsid w:val="0098412E"/>
    <w:rsid w:val="00984DA3"/>
    <w:rsid w:val="00985013"/>
    <w:rsid w:val="00986EBB"/>
    <w:rsid w:val="00997992"/>
    <w:rsid w:val="009A52B3"/>
    <w:rsid w:val="009A7A51"/>
    <w:rsid w:val="009B5FC0"/>
    <w:rsid w:val="009B6B74"/>
    <w:rsid w:val="009B6C60"/>
    <w:rsid w:val="009C186F"/>
    <w:rsid w:val="009C215F"/>
    <w:rsid w:val="009C2407"/>
    <w:rsid w:val="009C2E22"/>
    <w:rsid w:val="009C62E6"/>
    <w:rsid w:val="009D2E93"/>
    <w:rsid w:val="009E3FF9"/>
    <w:rsid w:val="009F5A0B"/>
    <w:rsid w:val="00A003A9"/>
    <w:rsid w:val="00A044B7"/>
    <w:rsid w:val="00A13C57"/>
    <w:rsid w:val="00A16203"/>
    <w:rsid w:val="00A2083C"/>
    <w:rsid w:val="00A2678D"/>
    <w:rsid w:val="00A3069C"/>
    <w:rsid w:val="00A3320B"/>
    <w:rsid w:val="00A35D91"/>
    <w:rsid w:val="00A37F9C"/>
    <w:rsid w:val="00A4236B"/>
    <w:rsid w:val="00A46346"/>
    <w:rsid w:val="00A52B82"/>
    <w:rsid w:val="00A55899"/>
    <w:rsid w:val="00A60AA0"/>
    <w:rsid w:val="00A60FB6"/>
    <w:rsid w:val="00A651ED"/>
    <w:rsid w:val="00A65269"/>
    <w:rsid w:val="00A73022"/>
    <w:rsid w:val="00A740C8"/>
    <w:rsid w:val="00A76CF6"/>
    <w:rsid w:val="00A77849"/>
    <w:rsid w:val="00A8266C"/>
    <w:rsid w:val="00A86FD5"/>
    <w:rsid w:val="00A90EF7"/>
    <w:rsid w:val="00A91840"/>
    <w:rsid w:val="00AA119C"/>
    <w:rsid w:val="00AA4863"/>
    <w:rsid w:val="00AB3FB3"/>
    <w:rsid w:val="00AB5A9F"/>
    <w:rsid w:val="00AC154B"/>
    <w:rsid w:val="00AC244F"/>
    <w:rsid w:val="00AC5D7C"/>
    <w:rsid w:val="00AC5E1F"/>
    <w:rsid w:val="00AC5FC6"/>
    <w:rsid w:val="00AC6E42"/>
    <w:rsid w:val="00AD2743"/>
    <w:rsid w:val="00AD40E1"/>
    <w:rsid w:val="00AD570E"/>
    <w:rsid w:val="00AD680E"/>
    <w:rsid w:val="00AE0091"/>
    <w:rsid w:val="00AE177D"/>
    <w:rsid w:val="00AF2181"/>
    <w:rsid w:val="00AF5F78"/>
    <w:rsid w:val="00B05C37"/>
    <w:rsid w:val="00B109AE"/>
    <w:rsid w:val="00B11A73"/>
    <w:rsid w:val="00B140E7"/>
    <w:rsid w:val="00B147BC"/>
    <w:rsid w:val="00B1494B"/>
    <w:rsid w:val="00B2060D"/>
    <w:rsid w:val="00B20E48"/>
    <w:rsid w:val="00B22519"/>
    <w:rsid w:val="00B22A9F"/>
    <w:rsid w:val="00B238A6"/>
    <w:rsid w:val="00B26F35"/>
    <w:rsid w:val="00B3227A"/>
    <w:rsid w:val="00B32BC3"/>
    <w:rsid w:val="00B42B00"/>
    <w:rsid w:val="00B446F1"/>
    <w:rsid w:val="00B47548"/>
    <w:rsid w:val="00B50B54"/>
    <w:rsid w:val="00B52E9E"/>
    <w:rsid w:val="00B5311D"/>
    <w:rsid w:val="00B53697"/>
    <w:rsid w:val="00B54A01"/>
    <w:rsid w:val="00B56DEF"/>
    <w:rsid w:val="00B62CC2"/>
    <w:rsid w:val="00B902DA"/>
    <w:rsid w:val="00B90E2A"/>
    <w:rsid w:val="00B96A39"/>
    <w:rsid w:val="00BA000E"/>
    <w:rsid w:val="00BA0CD2"/>
    <w:rsid w:val="00BA3631"/>
    <w:rsid w:val="00BB475B"/>
    <w:rsid w:val="00BB5878"/>
    <w:rsid w:val="00BB5CF3"/>
    <w:rsid w:val="00BB6557"/>
    <w:rsid w:val="00BB66B8"/>
    <w:rsid w:val="00BC1259"/>
    <w:rsid w:val="00BC2120"/>
    <w:rsid w:val="00BD0966"/>
    <w:rsid w:val="00BD699B"/>
    <w:rsid w:val="00BE2D29"/>
    <w:rsid w:val="00BE2D95"/>
    <w:rsid w:val="00BE5BF1"/>
    <w:rsid w:val="00BE7EC3"/>
    <w:rsid w:val="00BF2AE3"/>
    <w:rsid w:val="00BF4313"/>
    <w:rsid w:val="00C006BF"/>
    <w:rsid w:val="00C06FF1"/>
    <w:rsid w:val="00C11B63"/>
    <w:rsid w:val="00C1516C"/>
    <w:rsid w:val="00C16DA1"/>
    <w:rsid w:val="00C1790E"/>
    <w:rsid w:val="00C17DBA"/>
    <w:rsid w:val="00C32708"/>
    <w:rsid w:val="00C35115"/>
    <w:rsid w:val="00C4232F"/>
    <w:rsid w:val="00C43D3B"/>
    <w:rsid w:val="00C45CC0"/>
    <w:rsid w:val="00C519F6"/>
    <w:rsid w:val="00C60607"/>
    <w:rsid w:val="00C65AFD"/>
    <w:rsid w:val="00C65B3A"/>
    <w:rsid w:val="00C70223"/>
    <w:rsid w:val="00C7256C"/>
    <w:rsid w:val="00C72D14"/>
    <w:rsid w:val="00C7559C"/>
    <w:rsid w:val="00C76ED6"/>
    <w:rsid w:val="00C8061A"/>
    <w:rsid w:val="00C82ECC"/>
    <w:rsid w:val="00C906BD"/>
    <w:rsid w:val="00C90D2E"/>
    <w:rsid w:val="00C9164C"/>
    <w:rsid w:val="00C95374"/>
    <w:rsid w:val="00C966D1"/>
    <w:rsid w:val="00CA1D00"/>
    <w:rsid w:val="00CA56CF"/>
    <w:rsid w:val="00CA632D"/>
    <w:rsid w:val="00CB3354"/>
    <w:rsid w:val="00CB3C19"/>
    <w:rsid w:val="00CC48D2"/>
    <w:rsid w:val="00CD10F7"/>
    <w:rsid w:val="00CE2BA8"/>
    <w:rsid w:val="00CF12E4"/>
    <w:rsid w:val="00CF22CF"/>
    <w:rsid w:val="00CF6B14"/>
    <w:rsid w:val="00D032C3"/>
    <w:rsid w:val="00D128C2"/>
    <w:rsid w:val="00D13C79"/>
    <w:rsid w:val="00D1501A"/>
    <w:rsid w:val="00D15377"/>
    <w:rsid w:val="00D20790"/>
    <w:rsid w:val="00D214D4"/>
    <w:rsid w:val="00D23D94"/>
    <w:rsid w:val="00D268B4"/>
    <w:rsid w:val="00D32D1B"/>
    <w:rsid w:val="00D34624"/>
    <w:rsid w:val="00D37D3C"/>
    <w:rsid w:val="00D41B48"/>
    <w:rsid w:val="00D43D7E"/>
    <w:rsid w:val="00D52591"/>
    <w:rsid w:val="00D52C4F"/>
    <w:rsid w:val="00D5737F"/>
    <w:rsid w:val="00D60376"/>
    <w:rsid w:val="00D60BE6"/>
    <w:rsid w:val="00D6747E"/>
    <w:rsid w:val="00D720DA"/>
    <w:rsid w:val="00D743BA"/>
    <w:rsid w:val="00D816E3"/>
    <w:rsid w:val="00D817C7"/>
    <w:rsid w:val="00D82B65"/>
    <w:rsid w:val="00D847D5"/>
    <w:rsid w:val="00D8692C"/>
    <w:rsid w:val="00D877E5"/>
    <w:rsid w:val="00D877E6"/>
    <w:rsid w:val="00D9133D"/>
    <w:rsid w:val="00D9550A"/>
    <w:rsid w:val="00D97440"/>
    <w:rsid w:val="00D97B80"/>
    <w:rsid w:val="00DA0EAA"/>
    <w:rsid w:val="00DA2CF8"/>
    <w:rsid w:val="00DA66BA"/>
    <w:rsid w:val="00DA6F07"/>
    <w:rsid w:val="00DB4797"/>
    <w:rsid w:val="00DB6676"/>
    <w:rsid w:val="00DC425D"/>
    <w:rsid w:val="00DC7727"/>
    <w:rsid w:val="00DD131C"/>
    <w:rsid w:val="00DD2C33"/>
    <w:rsid w:val="00DD73E4"/>
    <w:rsid w:val="00DE0F43"/>
    <w:rsid w:val="00DE3B63"/>
    <w:rsid w:val="00DE6203"/>
    <w:rsid w:val="00DE661A"/>
    <w:rsid w:val="00DE79E5"/>
    <w:rsid w:val="00DE7A18"/>
    <w:rsid w:val="00DF14EC"/>
    <w:rsid w:val="00DF2BDA"/>
    <w:rsid w:val="00DF6FF0"/>
    <w:rsid w:val="00E0292E"/>
    <w:rsid w:val="00E1373F"/>
    <w:rsid w:val="00E14F11"/>
    <w:rsid w:val="00E15296"/>
    <w:rsid w:val="00E24896"/>
    <w:rsid w:val="00E325DD"/>
    <w:rsid w:val="00E331E3"/>
    <w:rsid w:val="00E4004C"/>
    <w:rsid w:val="00E42D7E"/>
    <w:rsid w:val="00E443FB"/>
    <w:rsid w:val="00E44A56"/>
    <w:rsid w:val="00E47210"/>
    <w:rsid w:val="00E50347"/>
    <w:rsid w:val="00E51D88"/>
    <w:rsid w:val="00E546E7"/>
    <w:rsid w:val="00E55338"/>
    <w:rsid w:val="00E55DE9"/>
    <w:rsid w:val="00E574AB"/>
    <w:rsid w:val="00E63E0A"/>
    <w:rsid w:val="00E642C0"/>
    <w:rsid w:val="00E65114"/>
    <w:rsid w:val="00E677B2"/>
    <w:rsid w:val="00E71B25"/>
    <w:rsid w:val="00E74105"/>
    <w:rsid w:val="00E749F4"/>
    <w:rsid w:val="00E75DE7"/>
    <w:rsid w:val="00E809F8"/>
    <w:rsid w:val="00E82971"/>
    <w:rsid w:val="00E85D5F"/>
    <w:rsid w:val="00E86FB3"/>
    <w:rsid w:val="00E92509"/>
    <w:rsid w:val="00E93129"/>
    <w:rsid w:val="00EA1978"/>
    <w:rsid w:val="00EA2D68"/>
    <w:rsid w:val="00EA3884"/>
    <w:rsid w:val="00EB1B9A"/>
    <w:rsid w:val="00EB2250"/>
    <w:rsid w:val="00EB48FC"/>
    <w:rsid w:val="00EB5604"/>
    <w:rsid w:val="00EB58DF"/>
    <w:rsid w:val="00EB7D2F"/>
    <w:rsid w:val="00EC18DC"/>
    <w:rsid w:val="00EC41AF"/>
    <w:rsid w:val="00EC46BB"/>
    <w:rsid w:val="00EC587D"/>
    <w:rsid w:val="00EC7FE8"/>
    <w:rsid w:val="00ED02DE"/>
    <w:rsid w:val="00ED22A0"/>
    <w:rsid w:val="00ED6FE4"/>
    <w:rsid w:val="00EE1272"/>
    <w:rsid w:val="00EE1E46"/>
    <w:rsid w:val="00EE24B8"/>
    <w:rsid w:val="00EE4E06"/>
    <w:rsid w:val="00EE4E58"/>
    <w:rsid w:val="00EE761A"/>
    <w:rsid w:val="00EF0C53"/>
    <w:rsid w:val="00EF200B"/>
    <w:rsid w:val="00EF219B"/>
    <w:rsid w:val="00F01505"/>
    <w:rsid w:val="00F02517"/>
    <w:rsid w:val="00F0386D"/>
    <w:rsid w:val="00F047F2"/>
    <w:rsid w:val="00F1315C"/>
    <w:rsid w:val="00F14BA0"/>
    <w:rsid w:val="00F17FE1"/>
    <w:rsid w:val="00F22940"/>
    <w:rsid w:val="00F23B14"/>
    <w:rsid w:val="00F262EA"/>
    <w:rsid w:val="00F26B38"/>
    <w:rsid w:val="00F27CCC"/>
    <w:rsid w:val="00F3152E"/>
    <w:rsid w:val="00F357E9"/>
    <w:rsid w:val="00F3592F"/>
    <w:rsid w:val="00F35CB9"/>
    <w:rsid w:val="00F54270"/>
    <w:rsid w:val="00F77C0A"/>
    <w:rsid w:val="00F81DED"/>
    <w:rsid w:val="00F81EAD"/>
    <w:rsid w:val="00F82C3D"/>
    <w:rsid w:val="00F847B5"/>
    <w:rsid w:val="00F84AD1"/>
    <w:rsid w:val="00F85D5C"/>
    <w:rsid w:val="00F90D06"/>
    <w:rsid w:val="00F9784B"/>
    <w:rsid w:val="00F978D6"/>
    <w:rsid w:val="00FA3646"/>
    <w:rsid w:val="00FA390A"/>
    <w:rsid w:val="00FA3DF5"/>
    <w:rsid w:val="00FA55C2"/>
    <w:rsid w:val="00FA55DA"/>
    <w:rsid w:val="00FA5972"/>
    <w:rsid w:val="00FB4E60"/>
    <w:rsid w:val="00FB7A10"/>
    <w:rsid w:val="00FB7DAC"/>
    <w:rsid w:val="00FC10D8"/>
    <w:rsid w:val="00FC39B3"/>
    <w:rsid w:val="00FD253B"/>
    <w:rsid w:val="00FD7EE1"/>
    <w:rsid w:val="00FE06C5"/>
    <w:rsid w:val="00FE50D0"/>
    <w:rsid w:val="00FE677E"/>
    <w:rsid w:val="00FE7690"/>
    <w:rsid w:val="00FE7AAA"/>
    <w:rsid w:val="00FF5027"/>
    <w:rsid w:val="00FF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6A77C0F6"/>
  <w15:chartTrackingRefBased/>
  <w15:docId w15:val="{9A48E01B-84FF-4324-88D1-9973F12A4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93D"/>
    <w:pPr>
      <w:spacing w:after="0" w:line="240" w:lineRule="auto"/>
    </w:pPr>
    <w:rPr>
      <w:rFonts w:ascii="Arial" w:eastAsia="Times New Roman" w:hAnsi="Arial" w:cs="Arial"/>
      <w:lang w:eastAsia="fr-FR"/>
    </w:rPr>
  </w:style>
  <w:style w:type="paragraph" w:styleId="Titre1">
    <w:name w:val="heading 1"/>
    <w:basedOn w:val="Normal"/>
    <w:next w:val="txtJustifi"/>
    <w:link w:val="Titre1Car"/>
    <w:uiPriority w:val="9"/>
    <w:qFormat/>
    <w:rsid w:val="00143C80"/>
    <w:pPr>
      <w:keepNext/>
      <w:keepLines/>
      <w:pageBreakBefore/>
      <w:numPr>
        <w:numId w:val="1"/>
      </w:numPr>
      <w:spacing w:after="240" w:line="276" w:lineRule="auto"/>
      <w:ind w:left="431" w:hanging="431"/>
      <w:outlineLvl w:val="0"/>
    </w:pPr>
    <w:rPr>
      <w:rFonts w:eastAsiaTheme="majorEastAsia" w:cstheme="majorBidi"/>
      <w:b/>
      <w:bCs/>
      <w:color w:val="000000" w:themeColor="text1"/>
      <w:sz w:val="32"/>
      <w:szCs w:val="28"/>
      <w:lang w:eastAsia="en-US"/>
    </w:rPr>
  </w:style>
  <w:style w:type="paragraph" w:styleId="Titre2">
    <w:name w:val="heading 2"/>
    <w:basedOn w:val="Normal"/>
    <w:next w:val="txtJustifi"/>
    <w:link w:val="Titre2Car"/>
    <w:uiPriority w:val="9"/>
    <w:unhideWhenUsed/>
    <w:qFormat/>
    <w:rsid w:val="00143C80"/>
    <w:pPr>
      <w:keepNext/>
      <w:numPr>
        <w:ilvl w:val="1"/>
        <w:numId w:val="1"/>
      </w:numPr>
      <w:spacing w:before="12" w:after="120" w:line="276" w:lineRule="auto"/>
      <w:ind w:left="691" w:hanging="578"/>
      <w:outlineLvl w:val="1"/>
    </w:pPr>
    <w:rPr>
      <w:rFonts w:eastAsiaTheme="majorEastAsia" w:cstheme="majorBidi"/>
      <w:b/>
      <w:bCs/>
      <w:color w:val="323E4F" w:themeColor="text2" w:themeShade="BF"/>
      <w:sz w:val="28"/>
      <w:szCs w:val="26"/>
      <w:lang w:eastAsia="en-US"/>
    </w:rPr>
  </w:style>
  <w:style w:type="paragraph" w:styleId="Titre3">
    <w:name w:val="heading 3"/>
    <w:basedOn w:val="Normal"/>
    <w:next w:val="txtJustifi"/>
    <w:link w:val="Titre3Car"/>
    <w:uiPriority w:val="9"/>
    <w:unhideWhenUsed/>
    <w:qFormat/>
    <w:rsid w:val="00143C80"/>
    <w:pPr>
      <w:keepNext/>
      <w:numPr>
        <w:ilvl w:val="2"/>
        <w:numId w:val="1"/>
      </w:numPr>
      <w:spacing w:after="120" w:line="276" w:lineRule="auto"/>
      <w:ind w:left="947"/>
      <w:outlineLvl w:val="2"/>
    </w:pPr>
    <w:rPr>
      <w:rFonts w:eastAsiaTheme="majorEastAsia" w:cstheme="majorBidi"/>
      <w:b/>
      <w:bCs/>
      <w:noProof/>
      <w:color w:val="2F5496" w:themeColor="accent1" w:themeShade="BF"/>
      <w:sz w:val="24"/>
      <w:lang w:eastAsia="en-US"/>
    </w:rPr>
  </w:style>
  <w:style w:type="paragraph" w:styleId="Titre4">
    <w:name w:val="heading 4"/>
    <w:basedOn w:val="Normal"/>
    <w:next w:val="txtJustifi"/>
    <w:link w:val="Titre4Car"/>
    <w:autoRedefine/>
    <w:uiPriority w:val="9"/>
    <w:unhideWhenUsed/>
    <w:qFormat/>
    <w:rsid w:val="00143C80"/>
    <w:pPr>
      <w:keepNext/>
      <w:numPr>
        <w:ilvl w:val="3"/>
        <w:numId w:val="1"/>
      </w:numPr>
      <w:spacing w:after="80"/>
      <w:ind w:left="1202" w:hanging="862"/>
      <w:outlineLvl w:val="3"/>
    </w:pPr>
    <w:rPr>
      <w:rFonts w:eastAsiaTheme="majorEastAsia" w:cstheme="majorBidi"/>
      <w:b/>
      <w:bCs/>
      <w:iCs/>
      <w:color w:val="595959" w:themeColor="text1" w:themeTint="A6"/>
    </w:rPr>
  </w:style>
  <w:style w:type="paragraph" w:styleId="Titre5">
    <w:name w:val="heading 5"/>
    <w:basedOn w:val="Normal"/>
    <w:next w:val="txtJustifi"/>
    <w:link w:val="Titre5Car"/>
    <w:uiPriority w:val="9"/>
    <w:unhideWhenUsed/>
    <w:qFormat/>
    <w:rsid w:val="006E7F7D"/>
    <w:pPr>
      <w:keepNext/>
      <w:numPr>
        <w:ilvl w:val="4"/>
        <w:numId w:val="1"/>
      </w:numPr>
      <w:spacing w:after="6"/>
      <w:ind w:left="1916" w:hanging="1009"/>
      <w:outlineLvl w:val="4"/>
    </w:pPr>
    <w:rPr>
      <w:rFonts w:eastAsiaTheme="majorEastAsia" w:cstheme="majorBidi"/>
      <w:color w:val="4472C4" w:themeColor="accent1"/>
      <w:sz w:val="2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2C3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2C3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2C3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2C3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43C80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43C80"/>
    <w:rPr>
      <w:rFonts w:ascii="Arial" w:eastAsiaTheme="majorEastAsia" w:hAnsi="Arial" w:cstheme="majorBidi"/>
      <w:b/>
      <w:bCs/>
      <w:color w:val="323E4F" w:themeColor="text2" w:themeShade="BF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43C80"/>
    <w:rPr>
      <w:rFonts w:ascii="Arial" w:eastAsiaTheme="majorEastAsia" w:hAnsi="Arial" w:cstheme="majorBidi"/>
      <w:b/>
      <w:bCs/>
      <w:noProof/>
      <w:color w:val="2F5496" w:themeColor="accent1" w:themeShade="BF"/>
      <w:sz w:val="24"/>
    </w:rPr>
  </w:style>
  <w:style w:type="character" w:customStyle="1" w:styleId="Titre4Car">
    <w:name w:val="Titre 4 Car"/>
    <w:basedOn w:val="Policepardfaut"/>
    <w:link w:val="Titre4"/>
    <w:uiPriority w:val="9"/>
    <w:rsid w:val="00143C80"/>
    <w:rPr>
      <w:rFonts w:ascii="Arial" w:eastAsiaTheme="majorEastAsia" w:hAnsi="Arial" w:cstheme="majorBidi"/>
      <w:b/>
      <w:bCs/>
      <w:iCs/>
      <w:color w:val="595959" w:themeColor="text1" w:themeTint="A6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6E7F7D"/>
    <w:rPr>
      <w:rFonts w:ascii="Arial" w:eastAsiaTheme="majorEastAsia" w:hAnsi="Arial" w:cstheme="majorBidi"/>
      <w:color w:val="4472C4" w:themeColor="accent1"/>
      <w:sz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DD2C33"/>
    <w:rPr>
      <w:rFonts w:asciiTheme="majorHAnsi" w:eastAsiaTheme="majorEastAsia" w:hAnsiTheme="majorHAnsi" w:cstheme="majorBidi"/>
      <w:color w:val="1F3763" w:themeColor="accent1" w:themeShade="7F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DD2C33"/>
    <w:rPr>
      <w:rFonts w:asciiTheme="majorHAnsi" w:eastAsiaTheme="majorEastAsia" w:hAnsiTheme="majorHAnsi" w:cstheme="majorBidi"/>
      <w:i/>
      <w:iCs/>
      <w:color w:val="1F3763" w:themeColor="accent1" w:themeShade="7F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DD2C3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DD2C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A56CF"/>
    <w:pPr>
      <w:pBdr>
        <w:bottom w:val="single" w:sz="4" w:space="1" w:color="5B9BD5" w:themeColor="accent5"/>
      </w:pBdr>
      <w:tabs>
        <w:tab w:val="center" w:pos="4703"/>
        <w:tab w:val="right" w:pos="9406"/>
      </w:tabs>
    </w:pPr>
    <w:rPr>
      <w:rFonts w:eastAsiaTheme="minorHAnsi" w:cstheme="minorBidi"/>
      <w:color w:val="5B9BD5" w:themeColor="accent5"/>
      <w:sz w:val="16"/>
      <w:lang w:val="en-US" w:eastAsia="en-US"/>
    </w:rPr>
  </w:style>
  <w:style w:type="character" w:customStyle="1" w:styleId="En-tteCar">
    <w:name w:val="En-tête Car"/>
    <w:basedOn w:val="Policepardfaut"/>
    <w:link w:val="En-tte"/>
    <w:uiPriority w:val="99"/>
    <w:rsid w:val="00CA56CF"/>
    <w:rPr>
      <w:rFonts w:ascii="Arial" w:hAnsi="Arial"/>
      <w:color w:val="5B9BD5" w:themeColor="accent5"/>
      <w:sz w:val="16"/>
      <w:lang w:val="en-US"/>
    </w:rPr>
  </w:style>
  <w:style w:type="table" w:styleId="Grilledutableau">
    <w:name w:val="Table Grid"/>
    <w:basedOn w:val="TableauNormal"/>
    <w:rsid w:val="00DD2C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principal">
    <w:name w:val="Titre principal"/>
    <w:basedOn w:val="Normal"/>
    <w:rsid w:val="00DD2C33"/>
    <w:pPr>
      <w:spacing w:before="5120"/>
      <w:jc w:val="center"/>
    </w:pPr>
    <w:rPr>
      <w:rFonts w:asciiTheme="minorHAnsi" w:hAnsiTheme="minorHAnsi" w:cs="Times New Roman"/>
      <w:sz w:val="72"/>
      <w:szCs w:val="24"/>
    </w:rPr>
  </w:style>
  <w:style w:type="paragraph" w:customStyle="1" w:styleId="Titreversion">
    <w:name w:val="Titre version"/>
    <w:basedOn w:val="Normal"/>
    <w:semiHidden/>
    <w:rsid w:val="00DD2C33"/>
    <w:pPr>
      <w:spacing w:before="100" w:beforeAutospacing="1" w:after="120"/>
      <w:jc w:val="center"/>
    </w:pPr>
    <w:rPr>
      <w:rFonts w:cs="Times New Roman"/>
      <w:szCs w:val="24"/>
    </w:rPr>
  </w:style>
  <w:style w:type="paragraph" w:customStyle="1" w:styleId="Titreauteur">
    <w:name w:val="Titre auteur"/>
    <w:basedOn w:val="Normal"/>
    <w:qFormat/>
    <w:rsid w:val="00DD2C33"/>
    <w:pPr>
      <w:spacing w:before="1200"/>
      <w:jc w:val="center"/>
    </w:pPr>
    <w:rPr>
      <w:rFonts w:cs="Times New Roman"/>
      <w:sz w:val="32"/>
      <w:szCs w:val="24"/>
    </w:rPr>
  </w:style>
  <w:style w:type="paragraph" w:customStyle="1" w:styleId="Titresecondaire">
    <w:name w:val="Titre secondaire"/>
    <w:basedOn w:val="Titreprincipal"/>
    <w:rsid w:val="00DD2C33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paragraph" w:styleId="Pieddepage">
    <w:name w:val="footer"/>
    <w:basedOn w:val="Normal"/>
    <w:link w:val="PieddepageCar"/>
    <w:uiPriority w:val="99"/>
    <w:unhideWhenUsed/>
    <w:rsid w:val="003C713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C713A"/>
    <w:rPr>
      <w:rFonts w:ascii="Arial" w:eastAsia="Times New Roman" w:hAnsi="Arial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F0B82"/>
    <w:pPr>
      <w:spacing w:before="100" w:after="100"/>
      <w:ind w:left="221"/>
    </w:pPr>
    <w:rPr>
      <w:b/>
    </w:rPr>
  </w:style>
  <w:style w:type="paragraph" w:styleId="TM1">
    <w:name w:val="toc 1"/>
    <w:basedOn w:val="Normal"/>
    <w:next w:val="Normal"/>
    <w:autoRedefine/>
    <w:uiPriority w:val="39"/>
    <w:unhideWhenUsed/>
    <w:rsid w:val="004F0B82"/>
    <w:pPr>
      <w:spacing w:before="120" w:after="120"/>
    </w:pPr>
    <w:rPr>
      <w:b/>
    </w:rPr>
  </w:style>
  <w:style w:type="paragraph" w:styleId="TM3">
    <w:name w:val="toc 3"/>
    <w:basedOn w:val="Normal"/>
    <w:next w:val="Normal"/>
    <w:autoRedefine/>
    <w:uiPriority w:val="39"/>
    <w:unhideWhenUsed/>
    <w:rsid w:val="00F847B5"/>
    <w:pPr>
      <w:spacing w:before="40" w:after="40"/>
      <w:ind w:left="442"/>
    </w:pPr>
  </w:style>
  <w:style w:type="paragraph" w:styleId="TM4">
    <w:name w:val="toc 4"/>
    <w:basedOn w:val="Normal"/>
    <w:next w:val="Normal"/>
    <w:autoRedefine/>
    <w:uiPriority w:val="39"/>
    <w:unhideWhenUsed/>
    <w:rsid w:val="00BF4313"/>
    <w:pPr>
      <w:ind w:left="658"/>
    </w:pPr>
  </w:style>
  <w:style w:type="character" w:styleId="Lienhypertexte">
    <w:name w:val="Hyperlink"/>
    <w:basedOn w:val="Policepardfaut"/>
    <w:uiPriority w:val="99"/>
    <w:unhideWhenUsed/>
    <w:rsid w:val="003C713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713A"/>
    <w:rPr>
      <w:color w:val="605E5C"/>
      <w:shd w:val="clear" w:color="auto" w:fill="E1DFDD"/>
    </w:rPr>
  </w:style>
  <w:style w:type="character" w:customStyle="1" w:styleId="CGras">
    <w:name w:val="C_Gras"/>
    <w:basedOn w:val="Policepardfaut"/>
    <w:uiPriority w:val="1"/>
    <w:qFormat/>
    <w:rsid w:val="00AB3FB3"/>
    <w:rPr>
      <w:b/>
    </w:rPr>
  </w:style>
  <w:style w:type="character" w:customStyle="1" w:styleId="CItalique">
    <w:name w:val="C_Italique"/>
    <w:basedOn w:val="CGras"/>
    <w:uiPriority w:val="1"/>
    <w:qFormat/>
    <w:rsid w:val="00AB3FB3"/>
    <w:rPr>
      <w:b w:val="0"/>
      <w:i/>
    </w:rPr>
  </w:style>
  <w:style w:type="character" w:customStyle="1" w:styleId="CGrasitalique">
    <w:name w:val="C_Gras_italique"/>
    <w:basedOn w:val="CItalique"/>
    <w:uiPriority w:val="1"/>
    <w:qFormat/>
    <w:rsid w:val="00AB3FB3"/>
    <w:rPr>
      <w:b/>
      <w:i/>
    </w:rPr>
  </w:style>
  <w:style w:type="character" w:customStyle="1" w:styleId="CSoulign">
    <w:name w:val="C_Souligné"/>
    <w:basedOn w:val="CGrasitalique"/>
    <w:uiPriority w:val="1"/>
    <w:qFormat/>
    <w:rsid w:val="00AB3FB3"/>
    <w:rPr>
      <w:b w:val="0"/>
      <w:i w:val="0"/>
      <w:u w:val="single"/>
    </w:rPr>
  </w:style>
  <w:style w:type="character" w:customStyle="1" w:styleId="CSurlign">
    <w:name w:val="C_Surligné"/>
    <w:uiPriority w:val="1"/>
    <w:qFormat/>
    <w:rsid w:val="00AB3FB3"/>
    <w:rPr>
      <w:bdr w:val="none" w:sz="0" w:space="0" w:color="auto"/>
      <w:shd w:val="solid" w:color="FFFF00" w:fill="auto"/>
    </w:rPr>
  </w:style>
  <w:style w:type="character" w:customStyle="1" w:styleId="CCouleurs">
    <w:name w:val="C_Couleurs"/>
    <w:basedOn w:val="Policepardfaut"/>
    <w:uiPriority w:val="1"/>
    <w:qFormat/>
    <w:rsid w:val="0017725D"/>
    <w:rPr>
      <w:lang w:eastAsia="en-US"/>
    </w:rPr>
  </w:style>
  <w:style w:type="paragraph" w:customStyle="1" w:styleId="txtGauche">
    <w:name w:val="txt_Gauche"/>
    <w:basedOn w:val="Normal"/>
    <w:qFormat/>
    <w:rsid w:val="000902E7"/>
  </w:style>
  <w:style w:type="paragraph" w:customStyle="1" w:styleId="txtCentr">
    <w:name w:val="txt_Centré"/>
    <w:basedOn w:val="txtGauche"/>
    <w:qFormat/>
    <w:rsid w:val="000902E7"/>
    <w:pPr>
      <w:jc w:val="center"/>
    </w:pPr>
  </w:style>
  <w:style w:type="paragraph" w:customStyle="1" w:styleId="txtDroite">
    <w:name w:val="txt_Droite"/>
    <w:basedOn w:val="txtCentr"/>
    <w:qFormat/>
    <w:rsid w:val="000902E7"/>
    <w:pPr>
      <w:jc w:val="right"/>
    </w:pPr>
  </w:style>
  <w:style w:type="paragraph" w:customStyle="1" w:styleId="txtJustifi">
    <w:name w:val="txt_Justifié"/>
    <w:basedOn w:val="txtDroite"/>
    <w:qFormat/>
    <w:rsid w:val="00110FC9"/>
    <w:pPr>
      <w:keepLines/>
      <w:spacing w:before="120" w:after="120"/>
      <w:jc w:val="both"/>
    </w:pPr>
  </w:style>
  <w:style w:type="numbering" w:customStyle="1" w:styleId="Lpuceronde">
    <w:name w:val="L_puce_ronde"/>
    <w:basedOn w:val="Aucuneliste"/>
    <w:uiPriority w:val="99"/>
    <w:rsid w:val="00702060"/>
    <w:pPr>
      <w:numPr>
        <w:numId w:val="12"/>
      </w:numPr>
    </w:pPr>
  </w:style>
  <w:style w:type="table" w:customStyle="1" w:styleId="Tabcentr">
    <w:name w:val="Tab_centré"/>
    <w:basedOn w:val="TableauNormal"/>
    <w:uiPriority w:val="99"/>
    <w:rsid w:val="00702060"/>
    <w:pPr>
      <w:spacing w:after="0" w:line="240" w:lineRule="auto"/>
    </w:pPr>
    <w:tblPr>
      <w:jc w:val="center"/>
    </w:tblPr>
    <w:trPr>
      <w:jc w:val="center"/>
    </w:trPr>
  </w:style>
  <w:style w:type="character" w:styleId="Lienhypertextesuivivisit">
    <w:name w:val="FollowedHyperlink"/>
    <w:basedOn w:val="Policepardfaut"/>
    <w:uiPriority w:val="99"/>
    <w:semiHidden/>
    <w:unhideWhenUsed/>
    <w:rsid w:val="00C65AFD"/>
    <w:rPr>
      <w:color w:val="954F72" w:themeColor="followedHyperlink"/>
      <w:u w:val="single"/>
    </w:rPr>
  </w:style>
  <w:style w:type="table" w:styleId="TableauGrille4-Accentuation1">
    <w:name w:val="Grid Table 4 Accent 1"/>
    <w:basedOn w:val="TableauNormal"/>
    <w:uiPriority w:val="49"/>
    <w:rsid w:val="009747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902DA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902DA"/>
    <w:rPr>
      <w:rFonts w:ascii="Arial" w:eastAsia="Times New Roman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B902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4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hyperlink" Target="https://borgeatn.emf-informatique.ch/133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emf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package" Target="embeddings/Microsoft_Visio_Drawing.vsdx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rgeatn\OneDrive%20-%20EDUETATFR\EMF\EMF3\EMF3_Informatique\Mod&#232;le%20de%20RP\RP%20-%20Mod&#232;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2CDD7-4C58-40AA-B24E-1E13B7138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RP - Modèle.dotx</Template>
  <TotalTime>0</TotalTime>
  <Pages>23</Pages>
  <Words>2277</Words>
  <Characters>12527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133 - DOC - BOR_SCH</vt:lpstr>
    </vt:vector>
  </TitlesOfParts>
  <Company/>
  <LinksUpToDate>false</LinksUpToDate>
  <CharactersWithSpaces>14775</CharactersWithSpaces>
  <SharedDoc>false</SharedDoc>
  <HLinks>
    <vt:vector size="228" baseType="variant">
      <vt:variant>
        <vt:i4>5308508</vt:i4>
      </vt:variant>
      <vt:variant>
        <vt:i4>234</vt:i4>
      </vt:variant>
      <vt:variant>
        <vt:i4>0</vt:i4>
      </vt:variant>
      <vt:variant>
        <vt:i4>5</vt:i4>
      </vt:variant>
      <vt:variant>
        <vt:lpwstr>https://borgeatn.emf-informatique.ch/133/</vt:lpwstr>
      </vt:variant>
      <vt:variant>
        <vt:lpwstr/>
      </vt:variant>
      <vt:variant>
        <vt:i4>8061028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_Fichier_EA</vt:lpwstr>
      </vt:variant>
      <vt:variant>
        <vt:i4>1900592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_Toc195600454</vt:lpwstr>
      </vt:variant>
      <vt:variant>
        <vt:i4>1900592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_Toc195600453</vt:lpwstr>
      </vt:variant>
      <vt:variant>
        <vt:i4>1900592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_Toc195600452</vt:lpwstr>
      </vt:variant>
      <vt:variant>
        <vt:i4>1900592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_Toc195600451</vt:lpwstr>
      </vt:variant>
      <vt:variant>
        <vt:i4>1900592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_Toc195600450</vt:lpwstr>
      </vt:variant>
      <vt:variant>
        <vt:i4>1835056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_Toc195600449</vt:lpwstr>
      </vt:variant>
      <vt:variant>
        <vt:i4>1835056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_Toc195600448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_Toc195600447</vt:lpwstr>
      </vt:variant>
      <vt:variant>
        <vt:i4>1835056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_Toc195600446</vt:lpwstr>
      </vt:variant>
      <vt:variant>
        <vt:i4>1835056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_Toc195600445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_Toc195600444</vt:lpwstr>
      </vt:variant>
      <vt:variant>
        <vt:i4>1835056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_Toc195600443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_Toc195600442</vt:lpwstr>
      </vt:variant>
      <vt:variant>
        <vt:i4>1835056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_Toc195600441</vt:lpwstr>
      </vt:variant>
      <vt:variant>
        <vt:i4>1835056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_Toc195600440</vt:lpwstr>
      </vt:variant>
      <vt:variant>
        <vt:i4>1769520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_Toc195600439</vt:lpwstr>
      </vt:variant>
      <vt:variant>
        <vt:i4>1769520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_Toc195600438</vt:lpwstr>
      </vt:variant>
      <vt:variant>
        <vt:i4>1769520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_Toc195600437</vt:lpwstr>
      </vt:variant>
      <vt:variant>
        <vt:i4>1769520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_Toc195600436</vt:lpwstr>
      </vt:variant>
      <vt:variant>
        <vt:i4>1769520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_Toc195600435</vt:lpwstr>
      </vt:variant>
      <vt:variant>
        <vt:i4>1769520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_Toc195600434</vt:lpwstr>
      </vt:variant>
      <vt:variant>
        <vt:i4>1769520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_Toc195600433</vt:lpwstr>
      </vt:variant>
      <vt:variant>
        <vt:i4>1769520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_Toc195600432</vt:lpwstr>
      </vt:variant>
      <vt:variant>
        <vt:i4>1769520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_Toc195600431</vt:lpwstr>
      </vt:variant>
      <vt:variant>
        <vt:i4>1769520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_Toc195600430</vt:lpwstr>
      </vt:variant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_Toc195600429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_Toc195600428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_Toc195600427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_Toc195600426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_Toc195600425</vt:lpwstr>
      </vt:variant>
      <vt:variant>
        <vt:i4>1703984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_Toc195600424</vt:lpwstr>
      </vt:variant>
      <vt:variant>
        <vt:i4>1703984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_Toc195600423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_Toc195600422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_Toc195600421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_Toc195600420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_Toc195600419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133 - DOC - BOR_SCH</dc:title>
  <dc:subject/>
  <dc:creator>Borgeat Nathan</dc:creator>
  <cp:keywords/>
  <dc:description/>
  <cp:lastModifiedBy>Borgeat Nathan</cp:lastModifiedBy>
  <cp:revision>376</cp:revision>
  <dcterms:created xsi:type="dcterms:W3CDTF">2025-03-27T06:59:00Z</dcterms:created>
  <dcterms:modified xsi:type="dcterms:W3CDTF">2025-04-27T18:31:00Z</dcterms:modified>
</cp:coreProperties>
</file>